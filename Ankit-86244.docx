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1"/>
        <w:gridCol w:w="4971"/>
      </w:tblGrid>
      <w:tr w:rsidRPr="00707254" w:rsidR="004F7C94" w:rsidTr="59746CEE" w14:paraId="0072EEC3" w14:textId="77777777">
        <w:tc>
          <w:tcPr>
            <w:tcW w:w="4742" w:type="dxa"/>
            <w:tcBorders>
              <w:top w:val="nil"/>
              <w:left w:val="nil"/>
            </w:tcBorders>
            <w:shd w:val="clear" w:color="auto" w:fill="D9D9D9" w:themeFill="background1" w:themeFillShade="D9"/>
            <w:tcMar/>
          </w:tcPr>
          <w:p w:rsidRPr="00707254" w:rsidR="004F7C94" w:rsidP="003B501A" w:rsidRDefault="00207946" w14:paraId="344E1163" w14:textId="76E57813">
            <w:pPr>
              <w:pStyle w:val="Default"/>
              <w:spacing w:line="360" w:lineRule="auto"/>
              <w:ind w:right="72"/>
              <w:rPr>
                <w:rFonts w:ascii="Trebuchet MS" w:hAnsi="Trebuchet MS"/>
                <w:i/>
                <w:szCs w:val="28"/>
              </w:rPr>
            </w:pPr>
            <w:r>
              <w:rPr>
                <w:rFonts w:ascii="Trebuchet MS" w:hAnsi="Trebuchet MS"/>
                <w:b/>
                <w:bCs/>
                <w:i/>
                <w:szCs w:val="28"/>
              </w:rPr>
              <w:t>Ankit Joshi</w:t>
            </w:r>
          </w:p>
          <w:p w:rsidRPr="00707254" w:rsidR="004F7C94" w:rsidP="003B501A" w:rsidRDefault="00CD25D3" w14:paraId="31FDE3D9" w14:textId="6514606F">
            <w:pPr>
              <w:spacing w:before="120" w:after="120" w:line="360" w:lineRule="auto"/>
              <w:rPr>
                <w:rFonts w:ascii="Trebuchet MS" w:hAnsi="Trebuchet MS"/>
                <w:i/>
                <w:iCs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sz w:val="18"/>
                <w:szCs w:val="20"/>
              </w:rPr>
              <w:t xml:space="preserve">ID#: </w:t>
            </w:r>
            <w:r w:rsidR="00207946">
              <w:rPr>
                <w:rFonts w:ascii="Trebuchet MS" w:hAnsi="Trebuchet MS"/>
                <w:b/>
                <w:bCs/>
                <w:sz w:val="18"/>
                <w:szCs w:val="20"/>
              </w:rPr>
              <w:t>86244</w:t>
            </w:r>
          </w:p>
        </w:tc>
        <w:tc>
          <w:tcPr>
            <w:tcW w:w="4890" w:type="dxa"/>
            <w:tcBorders>
              <w:top w:val="nil"/>
              <w:right w:val="nil"/>
            </w:tcBorders>
            <w:shd w:val="clear" w:color="auto" w:fill="FFFFFF" w:themeFill="background1"/>
            <w:tcMar/>
          </w:tcPr>
          <w:p w:rsidR="004F7C94" w:rsidP="003B501A" w:rsidRDefault="004F7C94" w14:paraId="741AD059" w14:textId="77777777">
            <w:pPr>
              <w:spacing w:before="120" w:after="120" w:line="360" w:lineRule="auto"/>
              <w:rPr>
                <w:rFonts w:ascii="Trebuchet MS" w:hAnsi="Trebuchet MS"/>
                <w:b/>
                <w:bCs/>
                <w:sz w:val="18"/>
                <w:szCs w:val="20"/>
              </w:rPr>
            </w:pPr>
            <w:r w:rsidRPr="00707254">
              <w:rPr>
                <w:rFonts w:ascii="Trebuchet MS" w:hAnsi="Trebuchet MS"/>
                <w:b/>
                <w:bCs/>
                <w:sz w:val="18"/>
                <w:szCs w:val="20"/>
              </w:rPr>
              <w:t xml:space="preserve">Positions of Responsibilities held: </w:t>
            </w:r>
          </w:p>
          <w:p w:rsidRPr="00FD2A86" w:rsidR="004F7C94" w:rsidP="00207946" w:rsidRDefault="00C14758" w14:paraId="43B7E257" w14:textId="168CCACB">
            <w:pPr>
              <w:spacing w:before="120" w:after="120" w:line="36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18"/>
                <w:szCs w:val="20"/>
              </w:rPr>
              <w:t>S</w:t>
            </w:r>
            <w:r w:rsidR="00207946">
              <w:rPr>
                <w:rFonts w:ascii="Trebuchet MS" w:hAnsi="Trebuchet MS"/>
                <w:sz w:val="18"/>
                <w:szCs w:val="20"/>
              </w:rPr>
              <w:t xml:space="preserve">olution Architect </w:t>
            </w:r>
            <w:r>
              <w:rPr>
                <w:rFonts w:ascii="Trebuchet MS" w:hAnsi="Trebuchet MS"/>
                <w:sz w:val="18"/>
                <w:szCs w:val="20"/>
              </w:rPr>
              <w:t xml:space="preserve">| </w:t>
            </w:r>
            <w:r w:rsidR="00207946">
              <w:rPr>
                <w:rFonts w:ascii="Trebuchet MS" w:hAnsi="Trebuchet MS"/>
                <w:sz w:val="18"/>
                <w:szCs w:val="20"/>
              </w:rPr>
              <w:t>Technical Lead</w:t>
            </w:r>
            <w:r w:rsidRPr="00FD2A86" w:rsidR="008300FA">
              <w:rPr>
                <w:rFonts w:ascii="Trebuchet MS" w:hAnsi="Trebuchet MS"/>
                <w:sz w:val="18"/>
                <w:szCs w:val="20"/>
              </w:rPr>
              <w:t xml:space="preserve"> | Module Lead </w:t>
            </w:r>
            <w:r w:rsidRPr="00FD2A86" w:rsidR="00207946">
              <w:rPr>
                <w:rFonts w:ascii="Trebuchet MS" w:hAnsi="Trebuchet MS"/>
                <w:sz w:val="18"/>
                <w:szCs w:val="20"/>
              </w:rPr>
              <w:t xml:space="preserve">| </w:t>
            </w:r>
            <w:r w:rsidR="00207946">
              <w:rPr>
                <w:rFonts w:ascii="Trebuchet MS" w:hAnsi="Trebuchet MS"/>
                <w:sz w:val="18"/>
                <w:szCs w:val="20"/>
              </w:rPr>
              <w:t>Technical</w:t>
            </w:r>
            <w:r w:rsidRPr="00FD2A86" w:rsidR="00207946">
              <w:rPr>
                <w:rFonts w:ascii="Trebuchet MS" w:hAnsi="Trebuchet MS"/>
                <w:sz w:val="18"/>
                <w:szCs w:val="20"/>
              </w:rPr>
              <w:t xml:space="preserve"> Analyst | </w:t>
            </w:r>
            <w:r w:rsidR="00207946">
              <w:rPr>
                <w:rFonts w:ascii="Trebuchet MS" w:hAnsi="Trebuchet MS"/>
                <w:sz w:val="18"/>
                <w:szCs w:val="20"/>
              </w:rPr>
              <w:t>Sr. Software Engineer</w:t>
            </w:r>
          </w:p>
        </w:tc>
      </w:tr>
      <w:tr w:rsidRPr="00707254" w:rsidR="004F7C94" w:rsidTr="59746CEE" w14:paraId="003368C9" w14:textId="77777777">
        <w:trPr>
          <w:trHeight w:val="602"/>
        </w:trPr>
        <w:tc>
          <w:tcPr>
            <w:tcW w:w="9632" w:type="dxa"/>
            <w:gridSpan w:val="2"/>
            <w:tcBorders>
              <w:left w:val="nil"/>
              <w:bottom w:val="single" w:color="auto" w:sz="4" w:space="0"/>
              <w:right w:val="nil"/>
            </w:tcBorders>
            <w:tcMar/>
          </w:tcPr>
          <w:p w:rsidRPr="00707254" w:rsidR="004F7C94" w:rsidP="00340D5D" w:rsidRDefault="004F7C94" w14:paraId="543E696F" w14:textId="77777777">
            <w:pPr>
              <w:shd w:val="clear" w:color="auto" w:fill="17365D" w:themeFill="text2" w:themeFillShade="BF"/>
              <w:spacing w:line="360" w:lineRule="auto"/>
              <w:ind w:left="360" w:hanging="450"/>
              <w:rPr>
                <w:rFonts w:ascii="Trebuchet MS" w:hAnsi="Trebuchet MS"/>
                <w:b/>
              </w:rPr>
            </w:pPr>
            <w:r w:rsidRPr="00707254">
              <w:rPr>
                <w:rFonts w:ascii="Trebuchet MS" w:hAnsi="Trebuchet MS"/>
                <w:b/>
              </w:rPr>
              <w:t>PROFESSIONAL SUMMARY</w:t>
            </w:r>
          </w:p>
          <w:p w:rsidR="004F7C94" w:rsidP="00340D5D" w:rsidRDefault="00627CF1" w14:paraId="795FA2CF" w14:textId="4437FEC4">
            <w:p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Core</w:t>
            </w:r>
            <w:r w:rsidR="00246B99">
              <w:rPr>
                <w:rFonts w:ascii="Trebuchet MS" w:hAnsi="Trebuchet MS"/>
                <w:b/>
                <w:sz w:val="20"/>
                <w:szCs w:val="20"/>
              </w:rPr>
              <w:t xml:space="preserve"> S</w:t>
            </w:r>
            <w:r w:rsidRPr="00B93396" w:rsidR="004F7C94">
              <w:rPr>
                <w:rFonts w:ascii="Trebuchet MS" w:hAnsi="Trebuchet MS"/>
                <w:b/>
                <w:sz w:val="20"/>
                <w:szCs w:val="20"/>
              </w:rPr>
              <w:t>kills:</w:t>
            </w:r>
            <w:r w:rsidRPr="00B93396" w:rsidR="004F7C94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="004F7C94">
              <w:rPr>
                <w:rFonts w:ascii="Trebuchet MS" w:hAnsi="Trebuchet MS"/>
                <w:sz w:val="20"/>
                <w:szCs w:val="20"/>
              </w:rPr>
              <w:t>Product Ownership</w:t>
            </w:r>
            <w:r>
              <w:rPr>
                <w:rFonts w:ascii="Trebuchet MS" w:hAnsi="Trebuchet MS"/>
                <w:sz w:val="20"/>
                <w:szCs w:val="20"/>
              </w:rPr>
              <w:t>, Architecture designs</w:t>
            </w:r>
            <w:r w:rsidR="004F7C94">
              <w:rPr>
                <w:rFonts w:ascii="Trebuchet MS" w:hAnsi="Trebuchet MS"/>
                <w:sz w:val="20"/>
                <w:szCs w:val="20"/>
              </w:rPr>
              <w:t>,</w:t>
            </w:r>
            <w:r>
              <w:rPr>
                <w:rFonts w:ascii="Trebuchet MS" w:hAnsi="Trebuchet MS"/>
                <w:sz w:val="20"/>
                <w:szCs w:val="20"/>
              </w:rPr>
              <w:t xml:space="preserve"> Solution Evolution, Software Development, Root Cause Analysis, </w:t>
            </w:r>
            <w:r w:rsidRPr="00B93396" w:rsidR="004F7C94">
              <w:rPr>
                <w:rFonts w:ascii="Trebuchet MS" w:hAnsi="Trebuchet MS"/>
                <w:sz w:val="20"/>
                <w:szCs w:val="20"/>
              </w:rPr>
              <w:t>Requirement Elicitation</w:t>
            </w:r>
            <w:r>
              <w:rPr>
                <w:rFonts w:ascii="Trebuchet MS" w:hAnsi="Trebuchet MS"/>
                <w:sz w:val="20"/>
                <w:szCs w:val="20"/>
              </w:rPr>
              <w:t xml:space="preserve"> and</w:t>
            </w:r>
            <w:r w:rsidRPr="00B93396" w:rsidR="004F7C94">
              <w:rPr>
                <w:rFonts w:ascii="Trebuchet MS" w:hAnsi="Trebuchet MS"/>
                <w:sz w:val="20"/>
                <w:szCs w:val="20"/>
              </w:rPr>
              <w:t xml:space="preserve"> Analysis, Conducting Interviews, Stakeholder Management, Brainstorming, Onshore-Offshore interactions, Customer Workshops, </w:t>
            </w:r>
            <w:r>
              <w:rPr>
                <w:rFonts w:ascii="Trebuchet MS" w:hAnsi="Trebuchet MS"/>
                <w:sz w:val="20"/>
                <w:szCs w:val="20"/>
              </w:rPr>
              <w:t>Project</w:t>
            </w:r>
            <w:r w:rsidRPr="00B93396" w:rsidR="004F7C94">
              <w:rPr>
                <w:rFonts w:ascii="Trebuchet MS" w:hAnsi="Trebuchet MS"/>
                <w:sz w:val="20"/>
                <w:szCs w:val="20"/>
              </w:rPr>
              <w:t xml:space="preserve"> Planning and Management.</w:t>
            </w:r>
          </w:p>
          <w:p w:rsidRPr="00B93396" w:rsidR="004F7C94" w:rsidP="00340D5D" w:rsidRDefault="004F7C94" w14:paraId="64F5E28C" w14:textId="46617F76">
            <w:p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9B67F5">
              <w:rPr>
                <w:rFonts w:ascii="Trebuchet MS" w:hAnsi="Trebuchet MS"/>
                <w:b/>
                <w:sz w:val="20"/>
                <w:szCs w:val="20"/>
              </w:rPr>
              <w:t>Project Management skills</w:t>
            </w:r>
            <w:r>
              <w:rPr>
                <w:rFonts w:ascii="Trebuchet MS" w:hAnsi="Trebuchet MS"/>
                <w:sz w:val="20"/>
                <w:szCs w:val="20"/>
              </w:rPr>
              <w:t xml:space="preserve">: Managed multiple projects and teams consisting of internal as </w:t>
            </w:r>
            <w:r w:rsidR="00207946">
              <w:rPr>
                <w:rFonts w:ascii="Trebuchet MS" w:hAnsi="Trebuchet MS"/>
                <w:sz w:val="20"/>
                <w:szCs w:val="20"/>
              </w:rPr>
              <w:t>well as external consultants</w:t>
            </w:r>
            <w:r w:rsidR="00350994">
              <w:rPr>
                <w:rFonts w:ascii="Trebuchet MS" w:hAnsi="Trebuchet MS"/>
                <w:sz w:val="20"/>
                <w:szCs w:val="20"/>
              </w:rPr>
              <w:t>.</w:t>
            </w:r>
          </w:p>
          <w:p w:rsidRPr="00B93396" w:rsidR="004F7C94" w:rsidP="00340D5D" w:rsidRDefault="004F7C94" w14:paraId="4800FEBC" w14:textId="3BE1D1B8">
            <w:p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B93396">
              <w:rPr>
                <w:rFonts w:ascii="Trebuchet MS" w:hAnsi="Trebuchet MS"/>
                <w:b/>
                <w:sz w:val="20"/>
                <w:szCs w:val="20"/>
              </w:rPr>
              <w:t>Domain Exposure:</w:t>
            </w:r>
            <w:r w:rsidRPr="00B93396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="00486336">
              <w:rPr>
                <w:rFonts w:ascii="Trebuchet MS" w:hAnsi="Trebuchet MS"/>
                <w:sz w:val="20"/>
                <w:szCs w:val="20"/>
              </w:rPr>
              <w:t>Retail</w:t>
            </w:r>
            <w:r w:rsidR="001C55ED">
              <w:rPr>
                <w:rFonts w:ascii="Trebuchet MS" w:hAnsi="Trebuchet MS"/>
                <w:sz w:val="20"/>
                <w:szCs w:val="20"/>
              </w:rPr>
              <w:t xml:space="preserve"> Commerce</w:t>
            </w:r>
            <w:r w:rsidR="00207946">
              <w:rPr>
                <w:rFonts w:ascii="Trebuchet MS" w:hAnsi="Trebuchet MS"/>
                <w:sz w:val="20"/>
                <w:szCs w:val="20"/>
              </w:rPr>
              <w:t xml:space="preserve"> | Health</w:t>
            </w:r>
          </w:p>
          <w:p w:rsidRPr="00B93396" w:rsidR="004F7C94" w:rsidP="00340D5D" w:rsidRDefault="004F7C94" w14:paraId="69393F05" w14:textId="1CD650EB">
            <w:p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Methodologies</w:t>
            </w:r>
            <w:r w:rsidRPr="00B93396">
              <w:rPr>
                <w:rFonts w:ascii="Trebuchet MS" w:hAnsi="Trebuchet MS"/>
                <w:b/>
                <w:sz w:val="20"/>
                <w:szCs w:val="20"/>
              </w:rPr>
              <w:t>:</w:t>
            </w:r>
            <w:r w:rsidRPr="00B93396">
              <w:rPr>
                <w:rFonts w:ascii="Trebuchet MS" w:hAnsi="Trebuchet MS"/>
                <w:sz w:val="20"/>
                <w:szCs w:val="20"/>
              </w:rPr>
              <w:t xml:space="preserve"> Agile</w:t>
            </w:r>
            <w:r>
              <w:rPr>
                <w:rFonts w:ascii="Trebuchet MS" w:hAnsi="Trebuchet MS"/>
                <w:sz w:val="20"/>
                <w:szCs w:val="20"/>
              </w:rPr>
              <w:t>,</w:t>
            </w:r>
            <w:r w:rsidRPr="00B93396">
              <w:rPr>
                <w:rFonts w:ascii="Trebuchet MS" w:hAnsi="Trebuchet MS"/>
                <w:sz w:val="20"/>
                <w:szCs w:val="20"/>
              </w:rPr>
              <w:t xml:space="preserve"> Waterfall SDLC Process</w:t>
            </w:r>
            <w:r>
              <w:rPr>
                <w:rFonts w:ascii="Trebuchet MS" w:hAnsi="Trebuchet MS"/>
                <w:sz w:val="20"/>
                <w:szCs w:val="20"/>
              </w:rPr>
              <w:t>es</w:t>
            </w:r>
            <w:r w:rsidRPr="00627CF1" w:rsidR="00627CF1">
              <w:rPr>
                <w:rFonts w:ascii="Trebuchet MS" w:hAnsi="Trebuchet MS"/>
                <w:sz w:val="20"/>
                <w:szCs w:val="20"/>
              </w:rPr>
              <w:t>, Modeling and Design Tools</w:t>
            </w:r>
          </w:p>
          <w:p w:rsidR="004F7C94" w:rsidP="00340D5D" w:rsidRDefault="004F7C94" w14:paraId="5433A305" w14:textId="48A69768">
            <w:pPr>
              <w:autoSpaceDE w:val="0"/>
              <w:autoSpaceDN w:val="0"/>
              <w:adjustRightInd w:val="0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B93396">
              <w:rPr>
                <w:rFonts w:ascii="Trebuchet MS" w:hAnsi="Trebuchet MS"/>
                <w:b/>
                <w:sz w:val="20"/>
                <w:szCs w:val="20"/>
              </w:rPr>
              <w:t>Certifications</w:t>
            </w:r>
            <w:r w:rsidRPr="00B93396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Pr="00207946" w:rsidR="00207946">
              <w:rPr>
                <w:rFonts w:ascii="Trebuchet MS" w:hAnsi="Trebuchet MS"/>
                <w:sz w:val="20"/>
                <w:szCs w:val="20"/>
              </w:rPr>
              <w:t>Mule ESB Certified “MCD - Integration and API Associate”</w:t>
            </w:r>
            <w:r w:rsidR="00207946">
              <w:rPr>
                <w:rFonts w:ascii="Trebuchet MS" w:hAnsi="Trebuchet MS"/>
                <w:sz w:val="20"/>
                <w:szCs w:val="20"/>
              </w:rPr>
              <w:t>, DB2 (IBM)</w:t>
            </w:r>
          </w:p>
          <w:p w:rsidRPr="00B93396" w:rsidR="004F7C94" w:rsidP="00340D5D" w:rsidRDefault="004F7C94" w14:paraId="5C01C87D" w14:textId="77777777">
            <w:pPr>
              <w:autoSpaceDE w:val="0"/>
              <w:autoSpaceDN w:val="0"/>
              <w:adjustRightInd w:val="0"/>
              <w:rPr>
                <w:rFonts w:ascii="Trebuchet MS" w:hAnsi="Trebuchet MS" w:cs="Segoe UI"/>
                <w:color w:val="000000"/>
                <w:sz w:val="20"/>
                <w:szCs w:val="20"/>
              </w:rPr>
            </w:pPr>
          </w:p>
          <w:p w:rsidRPr="00246B99" w:rsidR="00207946" w:rsidP="1ADC3A79" w:rsidRDefault="009B0B1A" w14:paraId="58E340DA" w14:textId="2C14B025">
            <w:pPr>
              <w:shd w:val="clear" w:color="auto" w:fill="D9D9D9" w:themeFill="background1" w:themeFillShade="D9"/>
              <w:spacing w:line="360" w:lineRule="auto"/>
              <w:rPr>
                <w:rFonts w:ascii="Trebuchet MS" w:hAnsi="Trebuchet MS"/>
                <w:b w:val="1"/>
                <w:bCs w:val="1"/>
                <w:sz w:val="20"/>
                <w:szCs w:val="20"/>
              </w:rPr>
            </w:pPr>
            <w:r w:rsidRPr="1ADC3A79" w:rsidR="009B0B1A">
              <w:rPr>
                <w:rFonts w:ascii="Trebuchet MS" w:hAnsi="Trebuchet MS"/>
                <w:b w:val="1"/>
                <w:bCs w:val="1"/>
                <w:sz w:val="20"/>
                <w:szCs w:val="20"/>
              </w:rPr>
              <w:t xml:space="preserve">Over </w:t>
            </w:r>
            <w:r w:rsidRPr="1ADC3A79" w:rsidR="00710B36">
              <w:rPr>
                <w:rFonts w:ascii="Trebuchet MS" w:hAnsi="Trebuchet MS"/>
                <w:b w:val="1"/>
                <w:bCs w:val="1"/>
                <w:sz w:val="20"/>
                <w:szCs w:val="20"/>
              </w:rPr>
              <w:t>1</w:t>
            </w:r>
            <w:r w:rsidRPr="1ADC3A79" w:rsidR="7FD6EBA1">
              <w:rPr>
                <w:rFonts w:ascii="Trebuchet MS" w:hAnsi="Trebuchet MS"/>
                <w:b w:val="1"/>
                <w:bCs w:val="1"/>
                <w:sz w:val="20"/>
                <w:szCs w:val="20"/>
              </w:rPr>
              <w:t>3</w:t>
            </w:r>
            <w:r w:rsidRPr="1ADC3A79" w:rsidR="00710B36">
              <w:rPr>
                <w:rFonts w:ascii="Trebuchet MS" w:hAnsi="Trebuchet MS"/>
                <w:b w:val="1"/>
                <w:bCs w:val="1"/>
                <w:sz w:val="20"/>
                <w:szCs w:val="20"/>
              </w:rPr>
              <w:t>+</w:t>
            </w:r>
            <w:r w:rsidRPr="1ADC3A79" w:rsidR="004F7C94">
              <w:rPr>
                <w:rFonts w:ascii="Trebuchet MS" w:hAnsi="Trebuchet MS"/>
                <w:b w:val="1"/>
                <w:bCs w:val="1"/>
                <w:sz w:val="20"/>
                <w:szCs w:val="20"/>
              </w:rPr>
              <w:t xml:space="preserve"> years of</w:t>
            </w:r>
            <w:r w:rsidRPr="1ADC3A79" w:rsidR="00D27864">
              <w:rPr>
                <w:rFonts w:ascii="Trebuchet MS" w:hAnsi="Trebuchet MS"/>
                <w:b w:val="1"/>
                <w:bCs w:val="1"/>
                <w:sz w:val="20"/>
                <w:szCs w:val="20"/>
              </w:rPr>
              <w:t xml:space="preserve"> Industry </w:t>
            </w:r>
            <w:r w:rsidRPr="1ADC3A79" w:rsidR="00D27864">
              <w:rPr>
                <w:rFonts w:ascii="Trebuchet MS" w:hAnsi="Trebuchet MS"/>
                <w:b w:val="1"/>
                <w:bCs w:val="1"/>
                <w:sz w:val="20"/>
                <w:szCs w:val="20"/>
              </w:rPr>
              <w:t>e</w:t>
            </w:r>
            <w:r w:rsidRPr="1ADC3A79" w:rsidR="00207946">
              <w:rPr>
                <w:rFonts w:ascii="Trebuchet MS" w:hAnsi="Trebuchet MS"/>
                <w:b w:val="1"/>
                <w:bCs w:val="1"/>
                <w:sz w:val="20"/>
                <w:szCs w:val="20"/>
              </w:rPr>
              <w:t>xpertise</w:t>
            </w:r>
            <w:r w:rsidRPr="1ADC3A79" w:rsidR="007C2A5B">
              <w:rPr>
                <w:rFonts w:ascii="Trebuchet MS" w:hAnsi="Trebuchet MS"/>
                <w:b w:val="1"/>
                <w:bCs w:val="1"/>
                <w:sz w:val="20"/>
                <w:szCs w:val="20"/>
              </w:rPr>
              <w:t>:</w:t>
            </w:r>
          </w:p>
          <w:p w:rsidR="00207946" w:rsidP="00207946" w:rsidRDefault="00207946" w14:paraId="048C72D2" w14:textId="77777777">
            <w:pPr>
              <w:shd w:val="clear" w:color="auto" w:fill="D9D9D9" w:themeFill="background1" w:themeFillShade="D9"/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 w:rsidRPr="00207946">
              <w:rPr>
                <w:rFonts w:ascii="Trebuchet MS" w:hAnsi="Trebuchet MS"/>
                <w:sz w:val="20"/>
                <w:szCs w:val="20"/>
              </w:rPr>
              <w:t>Quality Assurance</w:t>
            </w:r>
            <w:r>
              <w:rPr>
                <w:rFonts w:ascii="Trebuchet MS" w:hAnsi="Trebuchet MS"/>
                <w:sz w:val="20"/>
                <w:szCs w:val="20"/>
              </w:rPr>
              <w:t xml:space="preserve"> | </w:t>
            </w:r>
            <w:r w:rsidRPr="00207946">
              <w:rPr>
                <w:rFonts w:ascii="Trebuchet MS" w:hAnsi="Trebuchet MS"/>
                <w:sz w:val="20"/>
                <w:szCs w:val="20"/>
              </w:rPr>
              <w:t>Team Leadership</w:t>
            </w:r>
            <w:r>
              <w:rPr>
                <w:rFonts w:ascii="Trebuchet MS" w:hAnsi="Trebuchet MS"/>
                <w:sz w:val="20"/>
                <w:szCs w:val="20"/>
              </w:rPr>
              <w:t xml:space="preserve"> | </w:t>
            </w:r>
            <w:r w:rsidRPr="00207946">
              <w:rPr>
                <w:rFonts w:ascii="Trebuchet MS" w:hAnsi="Trebuchet MS"/>
                <w:sz w:val="20"/>
                <w:szCs w:val="20"/>
              </w:rPr>
              <w:t>Solution Architecture Designs</w:t>
            </w:r>
            <w:r>
              <w:rPr>
                <w:rFonts w:ascii="Trebuchet MS" w:hAnsi="Trebuchet MS"/>
                <w:sz w:val="20"/>
                <w:szCs w:val="20"/>
              </w:rPr>
              <w:t xml:space="preserve"> | IT Governance | </w:t>
            </w:r>
            <w:r w:rsidRPr="00207946">
              <w:rPr>
                <w:rFonts w:ascii="Trebuchet MS" w:hAnsi="Trebuchet MS"/>
                <w:sz w:val="20"/>
                <w:szCs w:val="20"/>
              </w:rPr>
              <w:t>Technical Support</w:t>
            </w:r>
            <w:r w:rsidRPr="00207946">
              <w:rPr>
                <w:rFonts w:ascii="Trebuchet MS" w:hAnsi="Trebuchet MS"/>
                <w:sz w:val="20"/>
                <w:szCs w:val="20"/>
              </w:rPr>
              <w:tab/>
            </w:r>
            <w:r>
              <w:rPr>
                <w:rFonts w:ascii="Trebuchet MS" w:hAnsi="Trebuchet MS"/>
                <w:sz w:val="20"/>
                <w:szCs w:val="20"/>
              </w:rPr>
              <w:t xml:space="preserve"> | </w:t>
            </w:r>
            <w:r w:rsidRPr="00207946">
              <w:rPr>
                <w:rFonts w:ascii="Trebuchet MS" w:hAnsi="Trebuchet MS"/>
                <w:sz w:val="20"/>
                <w:szCs w:val="20"/>
              </w:rPr>
              <w:t>Training/Mentoring</w:t>
            </w:r>
            <w:r>
              <w:rPr>
                <w:rFonts w:ascii="Trebuchet MS" w:hAnsi="Trebuchet MS"/>
                <w:sz w:val="20"/>
                <w:szCs w:val="20"/>
              </w:rPr>
              <w:t xml:space="preserve"> |</w:t>
            </w:r>
            <w:r w:rsidRPr="00207946">
              <w:rPr>
                <w:rFonts w:ascii="Trebuchet MS" w:hAnsi="Trebuchet MS"/>
                <w:sz w:val="20"/>
                <w:szCs w:val="20"/>
              </w:rPr>
              <w:t xml:space="preserve"> Program Management</w:t>
            </w:r>
            <w:r>
              <w:rPr>
                <w:rFonts w:ascii="Trebuchet MS" w:hAnsi="Trebuchet MS"/>
                <w:sz w:val="20"/>
                <w:szCs w:val="20"/>
              </w:rPr>
              <w:t xml:space="preserve"> |</w:t>
            </w:r>
            <w:r w:rsidRPr="00207946">
              <w:rPr>
                <w:rFonts w:ascii="Trebuchet MS" w:hAnsi="Trebuchet MS"/>
                <w:sz w:val="20"/>
                <w:szCs w:val="20"/>
              </w:rPr>
              <w:t xml:space="preserve"> Process Improvement</w:t>
            </w:r>
            <w:r>
              <w:rPr>
                <w:rFonts w:ascii="Trebuchet MS" w:hAnsi="Trebuchet MS"/>
                <w:sz w:val="20"/>
                <w:szCs w:val="20"/>
              </w:rPr>
              <w:t xml:space="preserve"> | </w:t>
            </w:r>
            <w:r w:rsidRPr="00207946">
              <w:rPr>
                <w:rFonts w:ascii="Trebuchet MS" w:hAnsi="Trebuchet MS"/>
                <w:sz w:val="20"/>
                <w:szCs w:val="20"/>
              </w:rPr>
              <w:t>Software Development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</w:p>
          <w:p w:rsidRPr="00707254" w:rsidR="004F7C94" w:rsidP="00246B99" w:rsidRDefault="00207946" w14:paraId="6BAA52B2" w14:textId="0AA452E4">
            <w:pPr>
              <w:shd w:val="clear" w:color="auto" w:fill="D9D9D9" w:themeFill="background1" w:themeFillShade="D9"/>
              <w:spacing w:line="360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| </w:t>
            </w:r>
            <w:r w:rsidRPr="00207946">
              <w:rPr>
                <w:rFonts w:ascii="Trebuchet MS" w:hAnsi="Trebuchet MS"/>
                <w:sz w:val="20"/>
                <w:szCs w:val="20"/>
              </w:rPr>
              <w:t>Product Demonstration</w:t>
            </w:r>
            <w:r>
              <w:rPr>
                <w:rFonts w:ascii="Trebuchet MS" w:hAnsi="Trebuchet MS"/>
                <w:sz w:val="20"/>
                <w:szCs w:val="20"/>
              </w:rPr>
              <w:t xml:space="preserve"> |</w:t>
            </w:r>
            <w:r w:rsidRPr="00207946">
              <w:rPr>
                <w:rFonts w:ascii="Trebuchet MS" w:hAnsi="Trebuchet MS"/>
                <w:sz w:val="20"/>
                <w:szCs w:val="20"/>
              </w:rPr>
              <w:t xml:space="preserve"> Business Analysis</w:t>
            </w:r>
            <w:r>
              <w:rPr>
                <w:rFonts w:ascii="Trebuchet MS" w:hAnsi="Trebuchet MS"/>
                <w:sz w:val="20"/>
                <w:szCs w:val="20"/>
              </w:rPr>
              <w:t xml:space="preserve"> |</w:t>
            </w:r>
            <w:r w:rsidRPr="00207946">
              <w:rPr>
                <w:rFonts w:ascii="Trebuchet MS" w:hAnsi="Trebuchet MS"/>
                <w:sz w:val="20"/>
                <w:szCs w:val="20"/>
              </w:rPr>
              <w:t xml:space="preserve"> Stakeholder Engagements</w:t>
            </w:r>
          </w:p>
        </w:tc>
      </w:tr>
      <w:tr w:rsidRPr="005A14E4" w:rsidR="004F7C94" w:rsidTr="59746CEE" w14:paraId="2E20D8DC" w14:textId="77777777">
        <w:tc>
          <w:tcPr>
            <w:tcW w:w="9632" w:type="dxa"/>
            <w:gridSpan w:val="2"/>
            <w:tcBorders>
              <w:left w:val="nil"/>
              <w:bottom w:val="nil"/>
              <w:right w:val="nil"/>
            </w:tcBorders>
            <w:tcMar/>
          </w:tcPr>
          <w:p w:rsidR="004F7C94" w:rsidP="00340D5D" w:rsidRDefault="004F7C94" w14:paraId="4F478CB5" w14:textId="15C155E9">
            <w:pPr>
              <w:pStyle w:val="Default"/>
              <w:numPr>
                <w:ilvl w:val="0"/>
                <w:numId w:val="3"/>
              </w:numPr>
              <w:spacing w:after="47"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707254">
              <w:rPr>
                <w:rFonts w:ascii="Trebuchet MS" w:hAnsi="Trebuchet MS"/>
                <w:sz w:val="20"/>
                <w:szCs w:val="20"/>
              </w:rPr>
              <w:t xml:space="preserve">Strong expertise in determining </w:t>
            </w:r>
            <w:r>
              <w:rPr>
                <w:rFonts w:ascii="Trebuchet MS" w:hAnsi="Trebuchet MS"/>
                <w:sz w:val="20"/>
                <w:szCs w:val="20"/>
              </w:rPr>
              <w:t xml:space="preserve">customers business needs, </w:t>
            </w:r>
            <w:r w:rsidRPr="00707254">
              <w:rPr>
                <w:rFonts w:ascii="Trebuchet MS" w:hAnsi="Trebuchet MS"/>
                <w:sz w:val="20"/>
                <w:szCs w:val="20"/>
              </w:rPr>
              <w:t>defining project deliverables, providing customer satisfaction, a</w:t>
            </w:r>
            <w:r>
              <w:rPr>
                <w:rFonts w:ascii="Trebuchet MS" w:hAnsi="Trebuchet MS"/>
                <w:sz w:val="20"/>
                <w:szCs w:val="20"/>
              </w:rPr>
              <w:t>nd insuring quality of projects</w:t>
            </w:r>
            <w:r w:rsidRPr="00707254">
              <w:rPr>
                <w:rFonts w:ascii="Trebuchet MS" w:hAnsi="Trebuchet MS"/>
                <w:sz w:val="20"/>
                <w:szCs w:val="20"/>
              </w:rPr>
              <w:t xml:space="preserve"> </w:t>
            </w:r>
          </w:p>
          <w:p w:rsidR="00627CF1" w:rsidP="00340D5D" w:rsidRDefault="00627CF1" w14:paraId="35098B69" w14:textId="2F981545">
            <w:pPr>
              <w:pStyle w:val="Default"/>
              <w:numPr>
                <w:ilvl w:val="0"/>
                <w:numId w:val="3"/>
              </w:numPr>
              <w:spacing w:after="47"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Adept at </w:t>
            </w:r>
            <w:r w:rsidRPr="00627CF1">
              <w:rPr>
                <w:rFonts w:ascii="Trebuchet MS" w:hAnsi="Trebuchet MS"/>
                <w:sz w:val="20"/>
                <w:szCs w:val="20"/>
              </w:rPr>
              <w:t>translating business requirements into innovative, scalable, and cost-effective architectural designs across a range of industries, including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627CF1">
              <w:rPr>
                <w:rFonts w:ascii="Trebuchet MS" w:hAnsi="Trebuchet MS"/>
                <w:sz w:val="20"/>
                <w:szCs w:val="20"/>
              </w:rPr>
              <w:t>retail</w:t>
            </w:r>
            <w:r>
              <w:rPr>
                <w:rFonts w:ascii="Trebuchet MS" w:hAnsi="Trebuchet MS"/>
                <w:sz w:val="20"/>
                <w:szCs w:val="20"/>
              </w:rPr>
              <w:t xml:space="preserve"> and healthcare.</w:t>
            </w:r>
          </w:p>
          <w:p w:rsidR="004F7C94" w:rsidP="00340D5D" w:rsidRDefault="004F7C94" w14:paraId="06EDE39C" w14:textId="77777777">
            <w:pPr>
              <w:pStyle w:val="Default"/>
              <w:numPr>
                <w:ilvl w:val="0"/>
                <w:numId w:val="3"/>
              </w:numPr>
              <w:spacing w:after="47"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707254">
              <w:rPr>
                <w:rFonts w:ascii="Trebuchet MS" w:hAnsi="Trebuchet MS"/>
                <w:sz w:val="20"/>
                <w:szCs w:val="20"/>
              </w:rPr>
              <w:t>Impressive career driven by challenges and a desire to be successful in all endeavors; an effective communicator with exceptional analytical and client relationship management skills with the ability to relate to people at any level of business and managem</w:t>
            </w:r>
            <w:r>
              <w:rPr>
                <w:rFonts w:ascii="Trebuchet MS" w:hAnsi="Trebuchet MS"/>
                <w:sz w:val="20"/>
                <w:szCs w:val="20"/>
              </w:rPr>
              <w:t>ent</w:t>
            </w:r>
          </w:p>
          <w:p w:rsidR="00627CF1" w:rsidP="00340D5D" w:rsidRDefault="00627CF1" w14:paraId="1494D81F" w14:textId="75ECBB72">
            <w:pPr>
              <w:numPr>
                <w:ilvl w:val="0"/>
                <w:numId w:val="3"/>
              </w:numPr>
              <w:spacing w:after="120" w:line="240" w:lineRule="atLeast"/>
              <w:jc w:val="both"/>
              <w:rPr>
                <w:rFonts w:ascii="Trebuchet MS" w:hAnsi="Trebuchet MS" w:cs="Segoe UI"/>
                <w:color w:val="000000"/>
                <w:sz w:val="20"/>
                <w:szCs w:val="20"/>
              </w:rPr>
            </w:pPr>
            <w:r w:rsidRPr="00627CF1">
              <w:rPr>
                <w:rFonts w:ascii="Trebuchet MS" w:hAnsi="Trebuchet MS" w:cs="Segoe UI"/>
                <w:color w:val="000000"/>
                <w:sz w:val="20"/>
                <w:szCs w:val="20"/>
              </w:rPr>
              <w:t>An excellent communicator and strat</w:t>
            </w:r>
            <w:r>
              <w:rPr>
                <w:rFonts w:ascii="Trebuchet MS" w:hAnsi="Trebuchet MS" w:cs="Segoe UI"/>
                <w:color w:val="000000"/>
                <w:sz w:val="20"/>
                <w:szCs w:val="20"/>
              </w:rPr>
              <w:t>egic thinker,</w:t>
            </w:r>
            <w:r w:rsidRPr="00627CF1">
              <w:rPr>
                <w:rFonts w:ascii="Trebuchet MS" w:hAnsi="Trebuchet MS" w:cs="Segoe UI"/>
                <w:color w:val="000000"/>
                <w:sz w:val="20"/>
                <w:szCs w:val="20"/>
              </w:rPr>
              <w:t xml:space="preserve"> possess a deep understanding of both the technical and business aspect</w:t>
            </w:r>
            <w:r w:rsidR="00E54E4B">
              <w:rPr>
                <w:rFonts w:ascii="Trebuchet MS" w:hAnsi="Trebuchet MS" w:cs="Segoe UI"/>
                <w:color w:val="000000"/>
                <w:sz w:val="20"/>
                <w:szCs w:val="20"/>
              </w:rPr>
              <w:t>s of solution delivery, enable</w:t>
            </w:r>
            <w:r w:rsidRPr="00627CF1">
              <w:rPr>
                <w:rFonts w:ascii="Trebuchet MS" w:hAnsi="Trebuchet MS" w:cs="Segoe UI"/>
                <w:color w:val="000000"/>
                <w:sz w:val="20"/>
                <w:szCs w:val="20"/>
              </w:rPr>
              <w:t xml:space="preserve"> </w:t>
            </w:r>
            <w:r w:rsidR="00E54E4B">
              <w:rPr>
                <w:rFonts w:ascii="Trebuchet MS" w:hAnsi="Trebuchet MS" w:cs="Segoe UI"/>
                <w:color w:val="000000"/>
                <w:sz w:val="20"/>
                <w:szCs w:val="20"/>
              </w:rPr>
              <w:t xml:space="preserve">clients </w:t>
            </w:r>
            <w:r w:rsidRPr="00627CF1">
              <w:rPr>
                <w:rFonts w:ascii="Trebuchet MS" w:hAnsi="Trebuchet MS" w:cs="Segoe UI"/>
                <w:color w:val="000000"/>
                <w:sz w:val="20"/>
                <w:szCs w:val="20"/>
              </w:rPr>
              <w:t>to align technical solutions with organizational goal</w:t>
            </w:r>
            <w:r>
              <w:rPr>
                <w:rFonts w:ascii="Trebuchet MS" w:hAnsi="Trebuchet MS" w:cs="Segoe UI"/>
                <w:color w:val="000000"/>
                <w:sz w:val="20"/>
                <w:szCs w:val="20"/>
              </w:rPr>
              <w:t xml:space="preserve"> effectively.</w:t>
            </w:r>
          </w:p>
          <w:p w:rsidRPr="007B6CC0" w:rsidR="004F7C94" w:rsidP="00340D5D" w:rsidRDefault="00627CF1" w14:paraId="4141B9F1" w14:textId="598438AE">
            <w:pPr>
              <w:numPr>
                <w:ilvl w:val="0"/>
                <w:numId w:val="3"/>
              </w:numPr>
              <w:spacing w:after="120" w:line="240" w:lineRule="atLeast"/>
              <w:jc w:val="both"/>
              <w:rPr>
                <w:rFonts w:ascii="Trebuchet MS" w:hAnsi="Trebuchet MS" w:cs="Segoe UI"/>
                <w:color w:val="000000"/>
                <w:sz w:val="20"/>
                <w:szCs w:val="20"/>
              </w:rPr>
            </w:pPr>
            <w:r w:rsidRPr="00627CF1">
              <w:rPr>
                <w:rFonts w:ascii="Trebuchet MS" w:hAnsi="Trebuchet MS" w:cs="Segoe UI"/>
                <w:color w:val="000000"/>
                <w:sz w:val="20"/>
                <w:szCs w:val="20"/>
              </w:rPr>
              <w:t>Proven track record of leading cross-functional teams, driving digital transformation, and optimizing systems to improve operational efficiency and customer experience.</w:t>
            </w:r>
          </w:p>
          <w:p w:rsidRPr="00AC617E" w:rsidR="004F7C94" w:rsidP="00340D5D" w:rsidRDefault="004F7C94" w14:paraId="092950BB" w14:textId="04132804">
            <w:pPr>
              <w:numPr>
                <w:ilvl w:val="0"/>
                <w:numId w:val="3"/>
              </w:numPr>
              <w:spacing w:after="120" w:line="240" w:lineRule="atLeast"/>
              <w:jc w:val="both"/>
              <w:rPr>
                <w:rFonts w:ascii="Calibri Light" w:hAnsi="Calibri Light"/>
                <w:sz w:val="20"/>
                <w:szCs w:val="20"/>
                <w:lang w:val="en-GB"/>
              </w:rPr>
            </w:pPr>
            <w:r w:rsidRPr="00AC617E">
              <w:rPr>
                <w:rFonts w:ascii="Trebuchet MS" w:hAnsi="Trebuchet MS" w:cs="Segoe UI"/>
                <w:color w:val="000000"/>
                <w:sz w:val="20"/>
                <w:szCs w:val="20"/>
              </w:rPr>
              <w:t>Team worker, proactive, and possesses leadership skills, quick learning and problem solving skills</w:t>
            </w:r>
          </w:p>
          <w:p w:rsidRPr="00707254" w:rsidR="004F7C94" w:rsidP="003B501A" w:rsidRDefault="004F7C94" w14:paraId="110AB914" w14:textId="77777777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PROFESSIONAL ACHIEVEMENTS</w:t>
            </w:r>
          </w:p>
          <w:p w:rsidR="004F7C94" w:rsidP="00340D5D" w:rsidRDefault="00E54E4B" w14:paraId="636AEF02" w14:textId="73E3BDAA">
            <w:pPr>
              <w:pStyle w:val="Default"/>
              <w:numPr>
                <w:ilvl w:val="0"/>
                <w:numId w:val="3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E54E4B">
              <w:rPr>
                <w:rFonts w:ascii="Trebuchet MS" w:hAnsi="Trebuchet MS"/>
                <w:b/>
                <w:bCs/>
                <w:sz w:val="20"/>
                <w:szCs w:val="20"/>
              </w:rPr>
              <w:t>Led the design and implementation</w:t>
            </w:r>
            <w:r w:rsidRPr="00E54E4B">
              <w:rPr>
                <w:rFonts w:ascii="Trebuchet MS" w:hAnsi="Trebuchet MS"/>
                <w:sz w:val="20"/>
                <w:szCs w:val="20"/>
              </w:rPr>
              <w:t xml:space="preserve"> of a multi-cloud architecture solution that reduced operational costs by 30% and improved system scalability, allowing the company to handle a 40% increase in user traffic.</w:t>
            </w:r>
          </w:p>
          <w:p w:rsidR="00E54E4B" w:rsidP="00340D5D" w:rsidRDefault="00E54E4B" w14:paraId="02F00644" w14:textId="6D4FF647">
            <w:pPr>
              <w:pStyle w:val="Default"/>
              <w:numPr>
                <w:ilvl w:val="0"/>
                <w:numId w:val="3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E54E4B">
              <w:rPr>
                <w:rFonts w:ascii="Trebuchet MS" w:hAnsi="Trebuchet MS"/>
                <w:b/>
                <w:bCs/>
                <w:sz w:val="20"/>
                <w:szCs w:val="20"/>
              </w:rPr>
              <w:t>Architected a comprehensive enterprise system</w:t>
            </w:r>
            <w:r w:rsidRPr="00E54E4B">
              <w:rPr>
                <w:rFonts w:ascii="Trebuchet MS" w:hAnsi="Trebuchet MS"/>
                <w:sz w:val="20"/>
                <w:szCs w:val="20"/>
              </w:rPr>
              <w:t xml:space="preserve"> that integrated multiple legacy platforms into a modern, cloud-based solution, leading to a 50% reduction in system downtime and improving data accessibility across departments</w:t>
            </w:r>
          </w:p>
          <w:p w:rsidRPr="00E54E4B" w:rsidR="004F7C94" w:rsidP="00E54E4B" w:rsidRDefault="00E54E4B" w14:paraId="75D495FA" w14:textId="6E863B1D">
            <w:pPr>
              <w:pStyle w:val="Default"/>
              <w:numPr>
                <w:ilvl w:val="0"/>
                <w:numId w:val="3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E54E4B">
              <w:rPr>
                <w:rFonts w:ascii="Trebuchet MS" w:hAnsi="Trebuchet MS"/>
                <w:b/>
                <w:bCs/>
                <w:sz w:val="20"/>
                <w:szCs w:val="20"/>
              </w:rPr>
              <w:t>Led a team of 10+ architects and developers</w:t>
            </w:r>
            <w:r w:rsidRPr="00E54E4B">
              <w:rPr>
                <w:rFonts w:ascii="Trebuchet MS" w:hAnsi="Trebuchet MS"/>
                <w:sz w:val="20"/>
                <w:szCs w:val="20"/>
              </w:rPr>
              <w:t xml:space="preserve"> to successfully deliver a complex enterprise-level project, meeting all deadlines and exceeding client expectations.</w:t>
            </w:r>
          </w:p>
          <w:p w:rsidRPr="005A14E4" w:rsidR="004F7C94" w:rsidP="003B501A" w:rsidRDefault="004F7C94" w14:paraId="196761D5" w14:textId="12907AF6">
            <w:pPr>
              <w:pStyle w:val="Default"/>
              <w:spacing w:after="47" w:line="360" w:lineRule="auto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Pr="00707254" w:rsidR="004F7C94" w:rsidTr="59746CEE" w14:paraId="16DDEC26" w14:textId="77777777">
        <w:tc>
          <w:tcPr>
            <w:tcW w:w="9632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707254" w:rsidR="004F7C94" w:rsidP="003B501A" w:rsidRDefault="004F7C94" w14:paraId="3D2C3767" w14:textId="77777777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  <w:rPr>
                <w:rFonts w:ascii="Trebuchet MS" w:hAnsi="Trebuchet MS"/>
                <w:b/>
              </w:rPr>
            </w:pPr>
            <w:r w:rsidRPr="00707254">
              <w:rPr>
                <w:rFonts w:ascii="Trebuchet MS" w:hAnsi="Trebuchet MS"/>
                <w:b/>
              </w:rPr>
              <w:t>CORE SKILLS</w:t>
            </w:r>
          </w:p>
          <w:tbl>
            <w:tblPr>
              <w:tblStyle w:val="TableGrid"/>
              <w:tblW w:w="9383" w:type="dxa"/>
              <w:tblInd w:w="80" w:type="dxa"/>
              <w:tblBorders>
                <w:top w:val="single" w:color="auto" w:sz="8" w:space="0"/>
                <w:left w:val="single" w:color="auto" w:sz="8" w:space="0"/>
                <w:bottom w:val="single" w:color="auto" w:sz="8" w:space="0"/>
                <w:right w:val="single" w:color="auto" w:sz="8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2924"/>
              <w:gridCol w:w="6459"/>
            </w:tblGrid>
            <w:tr w:rsidRPr="00707254" w:rsidR="004F7C94" w:rsidTr="000B314E" w14:paraId="695B42BB" w14:textId="77777777">
              <w:trPr>
                <w:trHeight w:val="305"/>
              </w:trPr>
              <w:tc>
                <w:tcPr>
                  <w:tcW w:w="2924" w:type="dxa"/>
                  <w:shd w:val="clear" w:color="auto" w:fill="D9D9D9" w:themeFill="background1" w:themeFillShade="D9"/>
                </w:tcPr>
                <w:p w:rsidRPr="00707254" w:rsidR="004F7C94" w:rsidP="00340D5D" w:rsidRDefault="00246B99" w14:paraId="64564F32" w14:textId="4F7BE23E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>
                    <w:rPr>
                      <w:rFonts w:ascii="Trebuchet MS" w:hAnsi="Trebuchet MS"/>
                      <w:sz w:val="20"/>
                      <w:szCs w:val="20"/>
                    </w:rPr>
                    <w:t>Technologies</w:t>
                  </w:r>
                  <w:r w:rsidRPr="00707254" w:rsidR="004F7C94">
                    <w:rPr>
                      <w:rFonts w:ascii="Trebuchet MS" w:hAnsi="Trebuchet MS"/>
                      <w:sz w:val="20"/>
                      <w:szCs w:val="20"/>
                    </w:rPr>
                    <w:t xml:space="preserve"> :</w:t>
                  </w:r>
                </w:p>
              </w:tc>
              <w:tc>
                <w:tcPr>
                  <w:tcW w:w="6459" w:type="dxa"/>
                </w:tcPr>
                <w:p w:rsidRPr="00707254" w:rsidR="004F7C94" w:rsidP="00340D5D" w:rsidRDefault="00246B99" w14:paraId="5E2916C4" w14:textId="6CF4AB47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Java, Spring MVC, Spring Boot, Hibernate, Android, Arduino</w:t>
                  </w:r>
                </w:p>
              </w:tc>
            </w:tr>
            <w:tr w:rsidRPr="00707254" w:rsidR="004F7C94" w:rsidTr="000B314E" w14:paraId="244B2D7C" w14:textId="77777777">
              <w:trPr>
                <w:trHeight w:val="634"/>
              </w:trPr>
              <w:tc>
                <w:tcPr>
                  <w:tcW w:w="2924" w:type="dxa"/>
                  <w:shd w:val="clear" w:color="auto" w:fill="D9D9D9" w:themeFill="background1" w:themeFillShade="D9"/>
                </w:tcPr>
                <w:p w:rsidR="004F7C94" w:rsidP="003B501A" w:rsidRDefault="00246B99" w14:paraId="6D1BDE7E" w14:textId="0CC49A72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Middleware</w:t>
                  </w:r>
                  <w:r w:rsidRPr="00707254" w:rsidR="004F7C94">
                    <w:rPr>
                      <w:rFonts w:ascii="Trebuchet MS" w:hAnsi="Trebuchet MS"/>
                      <w:sz w:val="20"/>
                      <w:szCs w:val="20"/>
                    </w:rPr>
                    <w:t>:</w:t>
                  </w:r>
                </w:p>
                <w:p w:rsidRPr="00707254" w:rsidR="004F7C94" w:rsidP="003B501A" w:rsidRDefault="00246B99" w14:paraId="61336A74" w14:textId="3660AC1E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Web Technology</w:t>
                  </w:r>
                  <w:r w:rsidR="004F7C94">
                    <w:rPr>
                      <w:rFonts w:ascii="Trebuchet MS" w:hAnsi="Trebuchet MS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6459" w:type="dxa"/>
                </w:tcPr>
                <w:p w:rsidR="004F7C94" w:rsidP="00246B99" w:rsidRDefault="00246B99" w14:paraId="565A0E42" w14:textId="77777777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Mule</w:t>
                  </w:r>
                  <w:r>
                    <w:rPr>
                      <w:rFonts w:ascii="Trebuchet MS" w:hAnsi="Trebuchet MS"/>
                      <w:sz w:val="20"/>
                      <w:szCs w:val="20"/>
                    </w:rPr>
                    <w:t xml:space="preserve"> </w:t>
                  </w:r>
                </w:p>
                <w:p w:rsidRPr="00707254" w:rsidR="00246B99" w:rsidP="00246B99" w:rsidRDefault="00246B99" w14:paraId="4FD7C91D" w14:textId="4D2080D6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 xml:space="preserve">Html, JSP, JavaScript, Spring Web Services, </w:t>
                  </w:r>
                  <w:proofErr w:type="spellStart"/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Gradle</w:t>
                  </w:r>
                  <w:proofErr w:type="spellEnd"/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, Maven</w:t>
                  </w:r>
                </w:p>
              </w:tc>
            </w:tr>
            <w:tr w:rsidRPr="00707254" w:rsidR="004F7C94" w:rsidTr="000B314E" w14:paraId="3FAEF5C9" w14:textId="77777777">
              <w:trPr>
                <w:trHeight w:val="317"/>
              </w:trPr>
              <w:tc>
                <w:tcPr>
                  <w:tcW w:w="2924" w:type="dxa"/>
                  <w:shd w:val="clear" w:color="auto" w:fill="D9D9D9" w:themeFill="background1" w:themeFillShade="D9"/>
                </w:tcPr>
                <w:p w:rsidRPr="00707254" w:rsidR="004F7C94" w:rsidP="003B501A" w:rsidRDefault="00246B99" w14:paraId="731CC09D" w14:textId="2010AFDA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Front End Tech</w:t>
                  </w:r>
                  <w:r w:rsidR="004F7C94">
                    <w:rPr>
                      <w:rFonts w:ascii="Trebuchet MS" w:hAnsi="Trebuchet MS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6459" w:type="dxa"/>
                </w:tcPr>
                <w:p w:rsidRPr="00246B99" w:rsidR="004F7C94" w:rsidP="00246B99" w:rsidRDefault="00246B99" w14:paraId="31164DAF" w14:textId="12FAFA3C">
                  <w:pPr>
                    <w:pStyle w:val="Title"/>
                    <w:jc w:val="both"/>
                    <w:rPr>
                      <w:rFonts w:ascii="Trebuchet MS" w:hAnsi="Trebuchet MS" w:eastAsiaTheme="minorHAnsi" w:cstheme="minorBidi"/>
                      <w:b w:val="0"/>
                      <w:bCs w:val="0"/>
                      <w:sz w:val="20"/>
                      <w:szCs w:val="20"/>
                      <w:lang w:eastAsia="en-US"/>
                    </w:rPr>
                  </w:pPr>
                  <w:r w:rsidRPr="00246B99">
                    <w:rPr>
                      <w:rFonts w:ascii="Trebuchet MS" w:hAnsi="Trebuchet MS" w:eastAsiaTheme="minorHAnsi" w:cstheme="minorBidi"/>
                      <w:b w:val="0"/>
                      <w:bCs w:val="0"/>
                      <w:sz w:val="20"/>
                      <w:szCs w:val="20"/>
                      <w:lang w:eastAsia="en-US"/>
                    </w:rPr>
                    <w:t>Node.js, React.js, Angular.js, JavaScript</w:t>
                  </w:r>
                </w:p>
              </w:tc>
            </w:tr>
            <w:tr w:rsidRPr="00707254" w:rsidR="004F7C94" w:rsidTr="000B314E" w14:paraId="25A2AC70" w14:textId="77777777">
              <w:trPr>
                <w:trHeight w:val="328"/>
              </w:trPr>
              <w:tc>
                <w:tcPr>
                  <w:tcW w:w="2924" w:type="dxa"/>
                  <w:shd w:val="clear" w:color="auto" w:fill="D9D9D9" w:themeFill="background1" w:themeFillShade="D9"/>
                </w:tcPr>
                <w:p w:rsidR="00246B99" w:rsidP="003B501A" w:rsidRDefault="00246B99" w14:paraId="6091670E" w14:textId="5D1958F9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DBMS</w:t>
                  </w:r>
                  <w:r>
                    <w:rPr>
                      <w:rFonts w:ascii="Trebuchet MS" w:hAnsi="Trebuchet MS"/>
                      <w:sz w:val="20"/>
                      <w:szCs w:val="20"/>
                    </w:rPr>
                    <w:t>:</w:t>
                  </w:r>
                </w:p>
                <w:p w:rsidR="004F7C94" w:rsidP="003B501A" w:rsidRDefault="00246B99" w14:paraId="30564597" w14:textId="77777777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>
                    <w:rPr>
                      <w:rFonts w:ascii="Trebuchet MS" w:hAnsi="Trebuchet MS"/>
                      <w:sz w:val="20"/>
                      <w:szCs w:val="20"/>
                    </w:rPr>
                    <w:t>Server</w:t>
                  </w:r>
                  <w:r w:rsidRPr="00332CE8" w:rsidR="004F7C94">
                    <w:rPr>
                      <w:rFonts w:ascii="Trebuchet MS" w:hAnsi="Trebuchet MS"/>
                      <w:sz w:val="20"/>
                      <w:szCs w:val="20"/>
                    </w:rPr>
                    <w:t>:</w:t>
                  </w:r>
                </w:p>
                <w:p w:rsidR="00246B99" w:rsidP="003B501A" w:rsidRDefault="00246B99" w14:paraId="66E8A780" w14:textId="77777777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>
                    <w:rPr>
                      <w:rFonts w:ascii="Trebuchet MS" w:hAnsi="Trebuchet MS"/>
                      <w:sz w:val="20"/>
                      <w:szCs w:val="20"/>
                    </w:rPr>
                    <w:t>Concepts:</w:t>
                  </w:r>
                </w:p>
                <w:p w:rsidR="00246B99" w:rsidP="003B501A" w:rsidRDefault="00246B99" w14:paraId="01F886F1" w14:textId="50BDE54D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>
                    <w:rPr>
                      <w:rFonts w:ascii="Trebuchet MS" w:hAnsi="Trebuchet MS"/>
                      <w:sz w:val="20"/>
                      <w:szCs w:val="20"/>
                    </w:rPr>
                    <w:t>Tools:</w:t>
                  </w:r>
                </w:p>
                <w:p w:rsidR="00246B99" w:rsidP="003B501A" w:rsidRDefault="00246B99" w14:paraId="2012999C" w14:textId="77777777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  <w:p w:rsidRPr="00332CE8" w:rsidR="00246B99" w:rsidP="003B501A" w:rsidRDefault="00246B99" w14:paraId="3617F73D" w14:textId="1C5EC890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>
                    <w:rPr>
                      <w:rFonts w:ascii="Trebuchet MS" w:hAnsi="Trebuchet MS"/>
                      <w:sz w:val="20"/>
                      <w:szCs w:val="20"/>
                    </w:rPr>
                    <w:t>Frameworks:</w:t>
                  </w:r>
                </w:p>
              </w:tc>
              <w:tc>
                <w:tcPr>
                  <w:tcW w:w="6459" w:type="dxa"/>
                </w:tcPr>
                <w:p w:rsidR="000B314E" w:rsidP="00340D5D" w:rsidRDefault="00246B99" w14:paraId="7B727226" w14:textId="15DEB731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MySQL, SQLite, PostgreSQL</w:t>
                  </w:r>
                </w:p>
                <w:p w:rsidR="004F7C94" w:rsidP="0087752D" w:rsidRDefault="00246B99" w14:paraId="2DDF1E74" w14:textId="77777777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Apache Tomcat</w:t>
                  </w:r>
                </w:p>
                <w:p w:rsidRPr="00246B99" w:rsidR="00246B99" w:rsidP="0087752D" w:rsidRDefault="00246B99" w14:paraId="34C960B9" w14:textId="77777777">
                  <w:pPr>
                    <w:spacing w:line="360" w:lineRule="auto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/>
                      <w:sz w:val="20"/>
                      <w:szCs w:val="20"/>
                    </w:rPr>
                    <w:t>Operating System, Database Management System, MVC, SOA</w:t>
                  </w:r>
                </w:p>
                <w:p w:rsidRPr="00246B99" w:rsidR="00246B99" w:rsidP="00246B99" w:rsidRDefault="00246B99" w14:paraId="2988038E" w14:textId="7EF2267F">
                  <w:pPr>
                    <w:pStyle w:val="Title"/>
                    <w:jc w:val="both"/>
                    <w:rPr>
                      <w:rFonts w:ascii="Trebuchet MS" w:hAnsi="Trebuchet MS" w:eastAsiaTheme="minorHAnsi" w:cstheme="minorBidi"/>
                      <w:b w:val="0"/>
                      <w:bCs w:val="0"/>
                      <w:sz w:val="20"/>
                      <w:szCs w:val="20"/>
                      <w:lang w:eastAsia="en-US"/>
                    </w:rPr>
                  </w:pPr>
                  <w:r w:rsidRPr="00246B99">
                    <w:rPr>
                      <w:rFonts w:ascii="Trebuchet MS" w:hAnsi="Trebuchet MS" w:eastAsiaTheme="minorHAnsi" w:cstheme="minorBidi"/>
                      <w:b w:val="0"/>
                      <w:bCs w:val="0"/>
                      <w:sz w:val="20"/>
                      <w:szCs w:val="20"/>
                      <w:lang w:eastAsia="en-US"/>
                    </w:rPr>
                    <w:t>Eclipse, Android Studio, Visual Studio, Jira, Bit Bucket, GIT, SVN, Mantis Bug Tracker, Target Process</w:t>
                  </w:r>
                </w:p>
                <w:p w:rsidR="00246B99" w:rsidP="00246B99" w:rsidRDefault="00246B99" w14:paraId="3775A15C" w14:textId="77777777">
                  <w:pPr>
                    <w:pStyle w:val="Title"/>
                    <w:jc w:val="both"/>
                    <w:rPr>
                      <w:rFonts w:ascii="Trebuchet MS" w:hAnsi="Trebuchet MS" w:eastAsiaTheme="minorHAnsi" w:cstheme="minorBidi"/>
                      <w:b w:val="0"/>
                      <w:bCs w:val="0"/>
                      <w:sz w:val="20"/>
                      <w:szCs w:val="20"/>
                      <w:lang w:eastAsia="en-US"/>
                    </w:rPr>
                  </w:pPr>
                </w:p>
                <w:p w:rsidRPr="00707254" w:rsidR="00246B99" w:rsidP="00246B99" w:rsidRDefault="00246B99" w14:paraId="5074A31F" w14:textId="5363D1D4">
                  <w:pPr>
                    <w:pStyle w:val="Title"/>
                    <w:jc w:val="both"/>
                    <w:rPr>
                      <w:rFonts w:ascii="Trebuchet MS" w:hAnsi="Trebuchet MS"/>
                      <w:sz w:val="20"/>
                      <w:szCs w:val="20"/>
                    </w:rPr>
                  </w:pPr>
                  <w:r w:rsidRPr="00246B99">
                    <w:rPr>
                      <w:rFonts w:ascii="Trebuchet MS" w:hAnsi="Trebuchet MS" w:eastAsiaTheme="minorHAnsi" w:cstheme="minorBidi"/>
                      <w:b w:val="0"/>
                      <w:bCs w:val="0"/>
                      <w:sz w:val="20"/>
                      <w:szCs w:val="20"/>
                      <w:lang w:eastAsia="en-US"/>
                    </w:rPr>
                    <w:t>Oracle Cloud Commerce, Commerce Tools, Android, Oracle Integration Cloud,</w:t>
                  </w:r>
                  <w:r w:rsidRPr="00246B99">
                    <w:rPr>
                      <w:rFonts w:ascii="Trebuchet MS" w:hAnsi="Trebuchet MS" w:cstheme="minorBidi"/>
                      <w:sz w:val="20"/>
                      <w:szCs w:val="20"/>
                    </w:rPr>
                    <w:t xml:space="preserve"> Amazon Web Services, SOLR (Search Engine)</w:t>
                  </w:r>
                </w:p>
              </w:tc>
            </w:tr>
          </w:tbl>
          <w:p w:rsidRPr="00707254" w:rsidR="004F7C94" w:rsidP="003B501A" w:rsidRDefault="004F7C94" w14:paraId="3AA2E953" w14:textId="77777777">
            <w:pPr>
              <w:autoSpaceDE w:val="0"/>
              <w:autoSpaceDN w:val="0"/>
              <w:adjustRightInd w:val="0"/>
              <w:spacing w:line="360" w:lineRule="auto"/>
              <w:rPr>
                <w:rFonts w:ascii="Trebuchet MS" w:hAnsi="Trebuchet MS"/>
              </w:rPr>
            </w:pPr>
          </w:p>
        </w:tc>
      </w:tr>
      <w:tr w:rsidRPr="00707254" w:rsidR="004F7C94" w:rsidTr="59746CEE" w14:paraId="0A950076" w14:textId="77777777">
        <w:tc>
          <w:tcPr>
            <w:tcW w:w="9632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707254" w:rsidR="004F7C94" w:rsidP="003B501A" w:rsidRDefault="004F7C94" w14:paraId="5AB91CDC" w14:textId="77777777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  <w:rPr>
                <w:rFonts w:ascii="Trebuchet MS" w:hAnsi="Trebuchet MS"/>
              </w:rPr>
            </w:pPr>
            <w:r w:rsidRPr="00707254">
              <w:rPr>
                <w:rFonts w:ascii="Trebuchet MS" w:hAnsi="Trebuchet MS"/>
                <w:b/>
              </w:rPr>
              <w:t xml:space="preserve">KEY ROLES AND RESPONSIBILITIES </w:t>
            </w:r>
          </w:p>
        </w:tc>
      </w:tr>
      <w:tr w:rsidRPr="00707254" w:rsidR="004F7C94" w:rsidTr="59746CEE" w14:paraId="3D5ED50E" w14:textId="77777777">
        <w:tc>
          <w:tcPr>
            <w:tcW w:w="9632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tbl>
            <w:tblPr>
              <w:tblStyle w:val="TableGrid"/>
              <w:tblW w:w="0" w:type="auto"/>
              <w:tblBorders>
                <w:left w:val="single" w:color="auto" w:sz="8" w:space="0"/>
                <w:bottom w:val="single" w:color="auto" w:sz="8" w:space="0"/>
                <w:right w:val="single" w:color="auto" w:sz="8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9396"/>
            </w:tblGrid>
            <w:tr w:rsidRPr="00707254" w:rsidR="004F7C94" w:rsidTr="003B501A" w14:paraId="498CA60B" w14:textId="77777777">
              <w:tc>
                <w:tcPr>
                  <w:tcW w:w="0" w:type="auto"/>
                  <w:shd w:val="clear" w:color="auto" w:fill="DBE5F1" w:themeFill="accent1" w:themeFillTint="33"/>
                </w:tcPr>
                <w:p w:rsidRPr="00554512" w:rsidR="004F7C94" w:rsidP="000B430B" w:rsidRDefault="000B430B" w14:paraId="113F6EDC" w14:textId="17616A57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</w:pPr>
                  <w:r w:rsidRPr="00585A5F">
                    <w:rPr>
                      <w:rFonts w:ascii="Trebuchet MS" w:hAnsi="Trebuchet MS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Solution Architect</w:t>
                  </w:r>
                  <w:r w:rsidRPr="00554512" w:rsidR="00554512">
                    <w:rPr>
                      <w:rFonts w:ascii="Trebuchet MS" w:hAnsi="Trebuchet MS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Pr="00707254" w:rsidR="00554512" w:rsidTr="00554512" w14:paraId="33E17536" w14:textId="77777777">
              <w:tc>
                <w:tcPr>
                  <w:tcW w:w="0" w:type="auto"/>
                  <w:shd w:val="clear" w:color="auto" w:fill="FFFFFF" w:themeFill="background1"/>
                </w:tcPr>
                <w:p w:rsidRPr="000B430B" w:rsidR="000B430B" w:rsidP="000B430B" w:rsidRDefault="000B430B" w14:paraId="7764F900" w14:textId="77777777">
                  <w:pPr>
                    <w:pStyle w:val="ListParagraph"/>
                    <w:numPr>
                      <w:ilvl w:val="0"/>
                      <w:numId w:val="4"/>
                    </w:num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Wingdings"/>
                      <w:color w:val="000000"/>
                      <w:sz w:val="20"/>
                      <w:szCs w:val="20"/>
                    </w:rPr>
                  </w:pPr>
                  <w:r w:rsidRPr="000B430B">
                    <w:rPr>
                      <w:rFonts w:ascii="Trebuchet MS" w:hAnsi="Trebuchet MS" w:cs="Wingdings"/>
                      <w:color w:val="000000"/>
                      <w:sz w:val="20"/>
                      <w:szCs w:val="20"/>
                    </w:rPr>
                    <w:t>Successfully managed project scope by developing work breakdown structure for major milestones and critical path tasks for meeting project deadlines &amp; producing deliverables.</w:t>
                  </w:r>
                </w:p>
                <w:p w:rsidRPr="000B430B" w:rsidR="000B430B" w:rsidP="000B430B" w:rsidRDefault="000B430B" w14:paraId="77B162D8" w14:textId="77777777">
                  <w:pPr>
                    <w:pStyle w:val="ListParagraph"/>
                    <w:numPr>
                      <w:ilvl w:val="0"/>
                      <w:numId w:val="4"/>
                    </w:num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Wingdings"/>
                      <w:color w:val="000000"/>
                      <w:sz w:val="20"/>
                      <w:szCs w:val="20"/>
                    </w:rPr>
                  </w:pPr>
                  <w:r w:rsidRPr="000B430B">
                    <w:rPr>
                      <w:rFonts w:ascii="Trebuchet MS" w:hAnsi="Trebuchet MS" w:cs="Wingdings"/>
                      <w:color w:val="000000"/>
                      <w:sz w:val="20"/>
                      <w:szCs w:val="20"/>
                    </w:rPr>
                    <w:t xml:space="preserve">Designed and implemented Product Catalog extensions, </w:t>
                  </w:r>
                  <w:proofErr w:type="gramStart"/>
                  <w:r w:rsidRPr="000B430B">
                    <w:rPr>
                      <w:rFonts w:ascii="Trebuchet MS" w:hAnsi="Trebuchet MS" w:cs="Wingdings"/>
                      <w:color w:val="000000"/>
                      <w:sz w:val="20"/>
                      <w:szCs w:val="20"/>
                    </w:rPr>
                    <w:t>Shopping</w:t>
                  </w:r>
                  <w:proofErr w:type="gramEnd"/>
                  <w:r w:rsidRPr="000B430B">
                    <w:rPr>
                      <w:rFonts w:ascii="Trebuchet MS" w:hAnsi="Trebuchet MS" w:cs="Wingdings"/>
                      <w:color w:val="000000"/>
                      <w:sz w:val="20"/>
                      <w:szCs w:val="20"/>
                    </w:rPr>
                    <w:t xml:space="preserve"> cart customizations, Commerce Personalization and payment integrations along with various other third party Integrations.</w:t>
                  </w:r>
                </w:p>
                <w:p w:rsidRPr="000B430B" w:rsidR="000B430B" w:rsidP="000B430B" w:rsidRDefault="000B430B" w14:paraId="6B29DD65" w14:textId="77777777">
                  <w:pPr>
                    <w:pStyle w:val="ListParagraph"/>
                    <w:numPr>
                      <w:ilvl w:val="0"/>
                      <w:numId w:val="4"/>
                    </w:num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Wingdings"/>
                      <w:color w:val="000000"/>
                      <w:sz w:val="20"/>
                      <w:szCs w:val="20"/>
                    </w:rPr>
                  </w:pPr>
                  <w:r w:rsidRPr="000B430B">
                    <w:rPr>
                      <w:rFonts w:ascii="Trebuchet MS" w:hAnsi="Trebuchet MS" w:cs="Wingdings"/>
                      <w:color w:val="000000"/>
                      <w:sz w:val="20"/>
                      <w:szCs w:val="20"/>
                    </w:rPr>
                    <w:t xml:space="preserve">Worked on Back-end and front-end web development using a broad range of technologies and frameworks, across a range of principles including MVC, REST, SOA, etc. </w:t>
                  </w:r>
                </w:p>
                <w:p w:rsidRPr="000B430B" w:rsidR="000B430B" w:rsidP="000B430B" w:rsidRDefault="000B430B" w14:paraId="2366A555" w14:textId="181D52D3">
                  <w:pPr>
                    <w:pStyle w:val="ListParagraph"/>
                    <w:numPr>
                      <w:ilvl w:val="0"/>
                      <w:numId w:val="4"/>
                    </w:num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Wingdings"/>
                      <w:color w:val="000000"/>
                      <w:sz w:val="20"/>
                      <w:szCs w:val="20"/>
                    </w:rPr>
                  </w:pPr>
                  <w:r w:rsidRPr="000B430B">
                    <w:rPr>
                      <w:rFonts w:ascii="Trebuchet MS" w:hAnsi="Trebuchet MS" w:cs="Wingdings"/>
                      <w:color w:val="000000"/>
                      <w:sz w:val="20"/>
                      <w:szCs w:val="20"/>
                    </w:rPr>
                    <w:t>Coached and guided cross-functional teams on the values and practices of Agile and Scrum to boost workforce efficiency in conformance with prescribed budgets.</w:t>
                  </w:r>
                </w:p>
              </w:tc>
            </w:tr>
            <w:tr w:rsidRPr="00707254" w:rsidR="00554512" w:rsidTr="00AA7D27" w14:paraId="6B94A41A" w14:textId="77777777">
              <w:tc>
                <w:tcPr>
                  <w:tcW w:w="0" w:type="auto"/>
                  <w:shd w:val="clear" w:color="auto" w:fill="DBE5F1" w:themeFill="accent1" w:themeFillTint="33"/>
                </w:tcPr>
                <w:p w:rsidRPr="00707254" w:rsidR="00554512" w:rsidP="00D473D7" w:rsidRDefault="00D473D7" w14:paraId="4A42466D" w14:textId="3CD5DF45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Wingdings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rebuchet MS" w:hAnsi="Trebuchet MS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Technical Lead</w:t>
                  </w:r>
                </w:p>
              </w:tc>
            </w:tr>
            <w:tr w:rsidRPr="00707254" w:rsidR="004F7C94" w:rsidTr="003B501A" w14:paraId="67547B6F" w14:textId="77777777">
              <w:trPr>
                <w:trHeight w:val="841"/>
              </w:trPr>
              <w:tc>
                <w:tcPr>
                  <w:tcW w:w="0" w:type="auto"/>
                  <w:vAlign w:val="center"/>
                </w:tcPr>
                <w:tbl>
                  <w:tblPr>
                    <w:tblW w:w="9158" w:type="dxa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9158"/>
                  </w:tblGrid>
                  <w:tr w:rsidRPr="00707254" w:rsidR="004F7C94" w:rsidTr="003B501A" w14:paraId="4013479E" w14:textId="77777777">
                    <w:trPr>
                      <w:trHeight w:val="587"/>
                    </w:trPr>
                    <w:tc>
                      <w:tcPr>
                        <w:tcW w:w="9158" w:type="dxa"/>
                      </w:tcPr>
                      <w:p w:rsidRPr="00233D54" w:rsidR="00233D54" w:rsidP="00233D54" w:rsidRDefault="00233D54" w14:paraId="12D4B3EA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Analyzed system requirements and developed solutions to complex business challenges. Defined business and technical requirements. Directed full software life cycle with a mix of onshore/offshore resources.</w:t>
                        </w:r>
                      </w:p>
                      <w:p w:rsidRPr="00233D54" w:rsidR="00233D54" w:rsidP="00233D54" w:rsidRDefault="00233D54" w14:paraId="0506C651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Drove critical project governance initiatives while administering stakeholder expectations and providing frequent project progress statuses to internal stakeholders and client.</w:t>
                        </w:r>
                      </w:p>
                      <w:p w:rsidRPr="00233D54" w:rsidR="00233D54" w:rsidP="00233D54" w:rsidRDefault="00233D54" w14:paraId="6FF2CEA4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Coached/mentored a cross functional team to deliver quality products, enabled improvement in team delivery commitments and capacity planning.</w:t>
                        </w:r>
                      </w:p>
                      <w:p w:rsidRPr="00233D54" w:rsidR="004F7C94" w:rsidP="00233D54" w:rsidRDefault="00233D54" w14:paraId="21406FF1" w14:textId="7B8798C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Developed a new process design workflow to ensure on-time delivery of all solutions and within the budget leading to increase in monthly productivity.</w:t>
                        </w:r>
                      </w:p>
                    </w:tc>
                  </w:tr>
                </w:tbl>
                <w:p w:rsidRPr="00707254" w:rsidR="004F7C94" w:rsidP="003B501A" w:rsidRDefault="004F7C94" w14:paraId="3EAF54C9" w14:textId="77777777">
                  <w:pPr>
                    <w:spacing w:line="360" w:lineRule="auto"/>
                    <w:rPr>
                      <w:rFonts w:ascii="Trebuchet MS" w:hAnsi="Trebuchet MS"/>
                      <w:i/>
                      <w:iCs/>
                      <w:sz w:val="20"/>
                      <w:szCs w:val="20"/>
                    </w:rPr>
                  </w:pPr>
                </w:p>
              </w:tc>
            </w:tr>
            <w:tr w:rsidRPr="00707254" w:rsidR="004F7C94" w:rsidTr="003B501A" w14:paraId="1C4325B0" w14:textId="77777777">
              <w:tc>
                <w:tcPr>
                  <w:tcW w:w="0" w:type="auto"/>
                  <w:shd w:val="clear" w:color="auto" w:fill="DBE5F1" w:themeFill="accent1" w:themeFillTint="33"/>
                </w:tcPr>
                <w:p w:rsidRPr="00707254" w:rsidR="004F7C94" w:rsidP="003B501A" w:rsidRDefault="00233D54" w14:paraId="2F10380D" w14:textId="17014FF3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Wingdings"/>
                      <w:color w:val="000000"/>
                      <w:sz w:val="24"/>
                      <w:szCs w:val="24"/>
                    </w:rPr>
                  </w:pPr>
                  <w:r w:rsidRPr="00233D54">
                    <w:rPr>
                      <w:rFonts w:ascii="Trebuchet MS" w:hAnsi="Trebuchet MS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Technical Analyst</w:t>
                  </w:r>
                </w:p>
              </w:tc>
            </w:tr>
            <w:tr w:rsidRPr="00707254" w:rsidR="004F7C94" w:rsidTr="003B501A" w14:paraId="6381A432" w14:textId="77777777">
              <w:trPr>
                <w:trHeight w:val="557"/>
              </w:trPr>
              <w:tc>
                <w:tcPr>
                  <w:tcW w:w="0" w:type="auto"/>
                  <w:vAlign w:val="center"/>
                </w:tcPr>
                <w:tbl>
                  <w:tblPr>
                    <w:tblW w:w="9158" w:type="dxa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9158"/>
                  </w:tblGrid>
                  <w:tr w:rsidRPr="00707254" w:rsidR="004F7C94" w:rsidTr="003B501A" w14:paraId="71239C70" w14:textId="77777777">
                    <w:trPr>
                      <w:trHeight w:val="587"/>
                    </w:trPr>
                    <w:tc>
                      <w:tcPr>
                        <w:tcW w:w="9158" w:type="dxa"/>
                      </w:tcPr>
                      <w:p w:rsidRPr="00233D54" w:rsidR="00233D54" w:rsidP="00233D54" w:rsidRDefault="00233D54" w14:paraId="5471866A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Designed, coded, tested and debugged complex software while developing new and enhancing existing functionality. Established functional requirements and reviews solutions to ensure organizational needs are met.</w:t>
                        </w:r>
                      </w:p>
                      <w:p w:rsidRPr="00233D54" w:rsidR="00233D54" w:rsidP="00233D54" w:rsidRDefault="00233D54" w14:paraId="223E7284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Defined scope and developed testing methods, collaborating with Tech Leads and Architects. Provided a broad perspective on quality initiatives, offering guidance to junior team members.</w:t>
                        </w:r>
                      </w:p>
                      <w:p w:rsidRPr="00233D54" w:rsidR="00233D54" w:rsidP="00233D54" w:rsidRDefault="00233D54" w14:paraId="50BBFBE8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Authored the design documents consisting the high-level implementation details like technical descriptions, scope, etc. and low level designs like Algorithms, etc.</w:t>
                        </w:r>
                      </w:p>
                      <w:p w:rsidRPr="00233D54" w:rsidR="004F7C94" w:rsidP="00233D54" w:rsidRDefault="00233D54" w14:paraId="7E3C7A0F" w14:textId="08472CF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Oversaw development and implementation of ecommerce websites with Oracle's Commerce Storefront (formerly known as OCC).</w:t>
                        </w:r>
                      </w:p>
                    </w:tc>
                  </w:tr>
                </w:tbl>
                <w:p w:rsidRPr="00707254" w:rsidR="004F7C94" w:rsidP="003B501A" w:rsidRDefault="004F7C94" w14:paraId="7E3572CA" w14:textId="77777777">
                  <w:pPr>
                    <w:spacing w:line="360" w:lineRule="auto"/>
                    <w:rPr>
                      <w:rFonts w:ascii="Trebuchet MS" w:hAnsi="Trebuchet MS"/>
                      <w:i/>
                      <w:iCs/>
                      <w:sz w:val="20"/>
                      <w:szCs w:val="20"/>
                    </w:rPr>
                  </w:pPr>
                </w:p>
              </w:tc>
            </w:tr>
            <w:tr w:rsidRPr="00707254" w:rsidR="004F7C94" w:rsidTr="003B501A" w14:paraId="2A672824" w14:textId="77777777">
              <w:tc>
                <w:tcPr>
                  <w:tcW w:w="0" w:type="auto"/>
                  <w:shd w:val="clear" w:color="auto" w:fill="DBE5F1" w:themeFill="accent1" w:themeFillTint="33"/>
                </w:tcPr>
                <w:p w:rsidRPr="00707254" w:rsidR="004F7C94" w:rsidP="003B501A" w:rsidRDefault="00233D54" w14:paraId="7F84F2E5" w14:textId="18478C6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rFonts w:ascii="Trebuchet MS" w:hAnsi="Trebuchet MS" w:cs="Wingdings"/>
                      <w:color w:val="000000"/>
                      <w:sz w:val="24"/>
                      <w:szCs w:val="24"/>
                    </w:rPr>
                  </w:pPr>
                  <w:r w:rsidRPr="00233D54">
                    <w:rPr>
                      <w:rFonts w:ascii="Trebuchet MS" w:hAnsi="Trebuchet MS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Senior Software Developer</w:t>
                  </w:r>
                </w:p>
              </w:tc>
            </w:tr>
            <w:tr w:rsidRPr="00707254" w:rsidR="004F7C94" w:rsidTr="003B501A" w14:paraId="2DF56EF7" w14:textId="77777777">
              <w:trPr>
                <w:trHeight w:val="1795"/>
              </w:trPr>
              <w:tc>
                <w:tcPr>
                  <w:tcW w:w="0" w:type="auto"/>
                  <w:vAlign w:val="center"/>
                </w:tcPr>
                <w:tbl>
                  <w:tblPr>
                    <w:tblW w:w="9158" w:type="dxa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9158"/>
                  </w:tblGrid>
                  <w:tr w:rsidRPr="00707254" w:rsidR="004F7C94" w:rsidTr="00585836" w14:paraId="50CD8129" w14:textId="77777777">
                    <w:trPr>
                      <w:trHeight w:val="587"/>
                    </w:trPr>
                    <w:tc>
                      <w:tcPr>
                        <w:tcW w:w="9158" w:type="dxa"/>
                        <w:tcBorders>
                          <w:bottom w:val="single" w:color="auto" w:sz="4" w:space="0"/>
                        </w:tcBorders>
                      </w:tcPr>
                      <w:p w:rsidRPr="00233D54" w:rsidR="00233D54" w:rsidP="00233D54" w:rsidRDefault="00233D54" w14:paraId="02D0FA32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 xml:space="preserve">Successfully integrated multiple third party like payments, signified, FCM with micro service applications including breadcrumb generation as per product catalog, </w:t>
                        </w:r>
                        <w:proofErr w:type="spellStart"/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Paginaton</w:t>
                        </w:r>
                        <w:proofErr w:type="spellEnd"/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, Faceting, Query Search, etc.</w:t>
                        </w:r>
                      </w:p>
                      <w:p w:rsidRPr="00233D54" w:rsidR="00233D54" w:rsidP="00233D54" w:rsidRDefault="00233D54" w14:paraId="261AFBB3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Developed and managed the project plan, including project scope, development/delivery schedule, resource requirements and integration efforts ensuring successful product implementation.</w:t>
                        </w:r>
                      </w:p>
                      <w:p w:rsidRPr="00233D54" w:rsidR="00233D54" w:rsidP="00233D54" w:rsidRDefault="00233D54" w14:paraId="7436C9F5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Worked for an ecommerce store (www.vitaminshoppe.com) and mobile app; developed and integrated key functionalities such as Bazaar-Voice and Digital Gift Cards using latest node.js conventions.</w:t>
                        </w:r>
                      </w:p>
                      <w:p w:rsidRPr="00585836" w:rsidR="00585836" w:rsidP="00585836" w:rsidRDefault="00233D54" w14:paraId="3DC1D9CE" w14:textId="6550869B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233D54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Identified, engaged and partnered with all decision makers and stakeholders as required throughout the project lifecycle, to include C-level/senior decision makers internally and within the industry in order to leverage as required.</w:t>
                        </w:r>
                      </w:p>
                    </w:tc>
                  </w:tr>
                  <w:tr w:rsidRPr="00707254" w:rsidR="00585836" w:rsidTr="00585836" w14:paraId="1C1D9A3F" w14:textId="77777777">
                    <w:trPr>
                      <w:trHeight w:val="245"/>
                    </w:trPr>
                    <w:tc>
                      <w:tcPr>
                        <w:tcW w:w="9158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DBE5F1" w:themeFill="accent1" w:themeFillTint="33"/>
                      </w:tcPr>
                      <w:p w:rsidRPr="00585836" w:rsidR="00585836" w:rsidP="00585836" w:rsidRDefault="00585836" w14:paraId="66AD297D" w14:textId="46CF94F2">
                        <w:p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="Calibri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>Software</w:t>
                        </w:r>
                        <w:r w:rsidRPr="00585836">
                          <w:rPr>
                            <w:rFonts w:ascii="Trebuchet MS" w:hAnsi="Trebuchet MS" w:cs="Calibri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 xml:space="preserve"> Developer</w:t>
                        </w:r>
                        <w:r>
                          <w:rPr>
                            <w:rFonts w:ascii="Trebuchet MS" w:hAnsi="Trebuchet MS" w:cs="Calibri"/>
                            <w:b/>
                            <w:bCs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 xml:space="preserve"> (Mobile-Android)</w:t>
                        </w:r>
                      </w:p>
                    </w:tc>
                  </w:tr>
                  <w:tr w:rsidRPr="00707254" w:rsidR="00585836" w:rsidTr="00585836" w14:paraId="0BF58BFB" w14:textId="77777777">
                    <w:trPr>
                      <w:trHeight w:val="245"/>
                    </w:trPr>
                    <w:tc>
                      <w:tcPr>
                        <w:tcW w:w="9158" w:type="dxa"/>
                        <w:tcBorders>
                          <w:top w:val="single" w:color="auto" w:sz="4" w:space="0"/>
                          <w:bottom w:val="single" w:color="auto" w:sz="4" w:space="0"/>
                        </w:tcBorders>
                        <w:shd w:val="clear" w:color="auto" w:fill="FFFFFF" w:themeFill="background1"/>
                      </w:tcPr>
                      <w:p w:rsidRPr="00585836" w:rsidR="00585836" w:rsidP="00585836" w:rsidRDefault="00585836" w14:paraId="3D0BF450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 xml:space="preserve">Consulted for </w:t>
                        </w:r>
                        <w:proofErr w:type="spellStart"/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Konga</w:t>
                        </w:r>
                        <w:proofErr w:type="spellEnd"/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, a Mobile e-commerce platform in Nigeria (West Africa) having customer base of over 1.5 Million and better known with the brand name of "</w:t>
                        </w:r>
                        <w:proofErr w:type="spellStart"/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Konga</w:t>
                        </w:r>
                        <w:proofErr w:type="spellEnd"/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".</w:t>
                        </w:r>
                      </w:p>
                      <w:p w:rsidRPr="00585836" w:rsidR="00585836" w:rsidP="00585836" w:rsidRDefault="00585836" w14:paraId="0EA8834C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Defined, assessed and evaluated alternative solutions to ensure alignment with IT strategies, target architectures and IT Standards evolution.</w:t>
                        </w:r>
                      </w:p>
                      <w:p w:rsidRPr="00585836" w:rsidR="00585836" w:rsidP="00585836" w:rsidRDefault="00585836" w14:paraId="71C1B31A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 xml:space="preserve">Optimized and stabilized e-commerce store for </w:t>
                        </w:r>
                        <w:proofErr w:type="spellStart"/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Konga</w:t>
                        </w:r>
                        <w:proofErr w:type="spellEnd"/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 xml:space="preserve"> and drastically improvised the page load times by tuning Caches, SQL Indexing and Refactoring various modules to implement parallel processing and adopting multi-threading approach.</w:t>
                        </w:r>
                      </w:p>
                      <w:p w:rsidR="00585836" w:rsidP="00585836" w:rsidRDefault="00585836" w14:paraId="2F00EB00" w14:textId="15C7D1D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Managed complex projects, drove business requirement gathering, managed scope and client expectations; transformed detailed requirements into a complete, detailed systems design document.</w:t>
                        </w:r>
                      </w:p>
                      <w:p w:rsidRPr="00585836" w:rsidR="00585836" w:rsidP="00585836" w:rsidRDefault="00585836" w14:paraId="6B35F1D0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 xml:space="preserve">Planned, designed and implemented applications for CRM, a web portal for employee management and staffing forecasting. </w:t>
                        </w:r>
                      </w:p>
                      <w:p w:rsidRPr="00585836" w:rsidR="00585836" w:rsidP="00585836" w:rsidRDefault="00585836" w14:paraId="0F8AA61C" w14:textId="77777777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 xml:space="preserve">Developed and implemented multiple features involving Profiles, leave management, staffing management and its forecasting, Apache </w:t>
                        </w:r>
                        <w:proofErr w:type="spellStart"/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Solr</w:t>
                        </w:r>
                        <w:proofErr w:type="spellEnd"/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 xml:space="preserve"> search engine.</w:t>
                        </w:r>
                      </w:p>
                      <w:p w:rsidRPr="00585836" w:rsidR="00585836" w:rsidP="00585836" w:rsidRDefault="00585836" w14:paraId="4E93822B" w14:textId="491E660C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</w:pPr>
                        <w:r w:rsidRPr="00585836">
                          <w:rPr>
                            <w:rFonts w:ascii="Trebuchet MS" w:hAnsi="Trebuchet MS" w:cs="Wingdings"/>
                            <w:color w:val="000000"/>
                            <w:sz w:val="20"/>
                            <w:szCs w:val="20"/>
                          </w:rPr>
                          <w:t>Served as a process improvement advocate, with respect to the application of continuous quality improvement principles and practices.</w:t>
                        </w:r>
                      </w:p>
                    </w:tc>
                  </w:tr>
                </w:tbl>
                <w:p w:rsidRPr="00707254" w:rsidR="004F7C94" w:rsidP="003B501A" w:rsidRDefault="004F7C94" w14:paraId="76E0ED1D" w14:textId="77777777">
                  <w:pPr>
                    <w:spacing w:line="360" w:lineRule="auto"/>
                    <w:rPr>
                      <w:rFonts w:ascii="Trebuchet MS" w:hAnsi="Trebuchet MS"/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:rsidRPr="00707254" w:rsidR="004F7C94" w:rsidP="003B501A" w:rsidRDefault="004F7C94" w14:paraId="3BAED644" w14:textId="77777777">
            <w:pPr>
              <w:autoSpaceDE w:val="0"/>
              <w:autoSpaceDN w:val="0"/>
              <w:adjustRightInd w:val="0"/>
              <w:spacing w:line="360" w:lineRule="auto"/>
              <w:rPr>
                <w:rFonts w:ascii="Trebuchet MS" w:hAnsi="Trebuchet MS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Pr="001D129E" w:rsidR="004F7C94" w:rsidTr="59746CEE" w14:paraId="20254EE8" w14:textId="77777777">
        <w:tc>
          <w:tcPr>
            <w:tcW w:w="9632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1D129E" w:rsidR="004F7C94" w:rsidP="003B501A" w:rsidRDefault="004F7C94" w14:paraId="7A205891" w14:textId="77777777">
            <w:pPr>
              <w:spacing w:line="360" w:lineRule="auto"/>
              <w:rPr>
                <w:rFonts w:ascii="Trebuchet MS" w:hAnsi="Trebuchet MS" w:cs="Arial"/>
                <w:sz w:val="20"/>
                <w:szCs w:val="20"/>
                <w:lang w:val="en"/>
              </w:rPr>
            </w:pPr>
          </w:p>
          <w:p w:rsidRPr="000304D5" w:rsidR="004F7C94" w:rsidP="003B501A" w:rsidRDefault="004F7C94" w14:paraId="45F2B4C0" w14:textId="77777777">
            <w:pPr>
              <w:shd w:val="clear" w:color="auto" w:fill="17365D" w:themeFill="text2" w:themeFillShade="BF"/>
              <w:spacing w:before="120" w:after="120" w:line="360" w:lineRule="auto"/>
              <w:ind w:left="360" w:hanging="450"/>
              <w:rPr>
                <w:rFonts w:ascii="Trebuchet MS" w:hAnsi="Trebuchet MS" w:cs="Arial"/>
                <w:b/>
                <w:lang w:val="en"/>
              </w:rPr>
            </w:pPr>
            <w:r w:rsidRPr="000304D5">
              <w:rPr>
                <w:rFonts w:ascii="Trebuchet MS" w:hAnsi="Trebuchet MS" w:cs="Arial"/>
                <w:b/>
                <w:lang w:val="en"/>
              </w:rPr>
              <w:t xml:space="preserve">PROFESSIONAL EXPERIENCE </w:t>
            </w:r>
          </w:p>
          <w:tbl>
            <w:tblPr>
              <w:tblW w:w="9122" w:type="dxa"/>
              <w:tblInd w:w="28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22"/>
            </w:tblGrid>
            <w:tr w:rsidRPr="001D129E" w:rsidR="00023A6F" w:rsidTr="59746CEE" w14:paraId="432CD452" w14:textId="77777777">
              <w:tc>
                <w:tcPr>
                  <w:tcW w:w="9122" w:type="dxa"/>
                  <w:shd w:val="clear" w:color="auto" w:fill="DBE5F1" w:themeFill="accent1" w:themeFillTint="3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0023A6F" w:rsidP="59746CEE" w:rsidRDefault="002C6E8D" w14:paraId="1C78038C" w14:textId="4AE5107B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0"/>
                    <w:jc w:val="left"/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</w:pPr>
                  <w:r w:rsidRPr="59746CEE" w:rsidR="3ED17C5B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GMG </w:t>
                  </w:r>
                  <w:r w:rsidRPr="59746CEE" w:rsidR="2720C9B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-  (</w:t>
                  </w:r>
                  <w:r w:rsidRPr="59746CEE" w:rsidR="5B72ADEB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J</w:t>
                  </w:r>
                  <w:r w:rsidRPr="59746CEE" w:rsidR="71BD2606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an 25</w:t>
                  </w:r>
                  <w:r w:rsidRPr="59746CEE" w:rsidR="2720C9B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59746CEE" w:rsidR="6A791EC4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- Present</w:t>
                  </w:r>
                  <w:r w:rsidRPr="59746CEE" w:rsidR="2720C9B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)</w:t>
                  </w:r>
                </w:p>
              </w:tc>
            </w:tr>
            <w:tr w:rsidR="59746CEE" w:rsidTr="59746CEE" w14:paraId="4F5B3322">
              <w:trPr>
                <w:trHeight w:val="300"/>
              </w:trPr>
              <w:tc>
                <w:tcPr>
                  <w:tcW w:w="9122" w:type="dxa"/>
                  <w:shd w:val="clear" w:color="auto" w:fill="FFFFFF" w:themeFill="background1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7DE10F0" w:rsidP="59746CEE" w:rsidRDefault="07DE10F0" w14:paraId="0BFF40D0" w14:textId="73F30813">
                  <w:pPr>
                    <w:pStyle w:val="Normal"/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It is a unified loyalty and engagement platform developed for a Dubai-based retail group (GMG), which operates as a regional enabler for global and local brands such as Nike, Aswaaq, and Supercare. The platform is designed to integrate seamlessly with both e-commerce and POS systems, enabling customers to earn, redeem, and manage loyalty rewards across multiple brands and channels. It supports real-time transaction processing, personalized offers, customer segmentation, and omnichannel experiences. The system also integrates with third-party services including payment gateways, order management systems, and CRM tools to ensure a consistent and scalable loyalty ecosystem across online and offline retail touchpoints.</w:t>
                  </w:r>
                </w:p>
                <w:p w:rsidR="07DE10F0" w:rsidP="59746CEE" w:rsidRDefault="07DE10F0" w14:paraId="003563CB" w14:textId="391170CC">
                  <w:pPr>
                    <w:pStyle w:val="Normal"/>
                    <w:spacing w:line="240" w:lineRule="atLeast"/>
                    <w:jc w:val="both"/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Languages: </w:t>
                  </w:r>
                  <w:r w:rsidRPr="59746CEE" w:rsidR="07DE10F0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React.js, Node.js (Microservices), Express.js, REST APIs, MongoDB, Redux, HTML5, CSS3, Third-party Integrations</w:t>
                  </w:r>
                </w:p>
                <w:p w:rsidR="07DE10F0" w:rsidP="59746CEE" w:rsidRDefault="07DE10F0" w14:paraId="09BBA81D" w14:textId="506922FB">
                  <w:pPr>
                    <w:pStyle w:val="Normal"/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Project Role:</w:t>
                  </w:r>
                  <w:r w:rsidRPr="59746CEE" w:rsidR="07DE10F0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Full Stack Developer</w:t>
                  </w:r>
                </w:p>
                <w:p w:rsidR="07DE10F0" w:rsidP="59746CEE" w:rsidRDefault="07DE10F0" w14:paraId="4A286AC9" w14:textId="53FFC0A8">
                  <w:pPr>
                    <w:pStyle w:val="ListParagraph"/>
                    <w:numPr>
                      <w:ilvl w:val="0"/>
                      <w:numId w:val="27"/>
                    </w:numPr>
                    <w:spacing w:before="0" w:beforeAutospacing="off" w:after="0" w:afterAutospacing="off"/>
                    <w:jc w:val="both"/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  <w:t>Developed and maintained scalable front-end applications using React.js, ensuring responsive UI and optimal performance across devices.</w:t>
                  </w:r>
                </w:p>
                <w:p w:rsidR="07DE10F0" w:rsidP="59746CEE" w:rsidRDefault="07DE10F0" w14:paraId="256934BF" w14:textId="60FD1868">
                  <w:pPr>
                    <w:pStyle w:val="ListParagraph"/>
                    <w:numPr>
                      <w:ilvl w:val="0"/>
                      <w:numId w:val="27"/>
                    </w:numPr>
                    <w:spacing w:before="0" w:beforeAutospacing="off" w:after="0" w:afterAutospacing="off"/>
                    <w:jc w:val="both"/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  <w:t>Built and enhanced backend microservices using Node.js and Express.js for handling business logic, APIs, and integrations.</w:t>
                  </w:r>
                </w:p>
                <w:p w:rsidR="07DE10F0" w:rsidP="59746CEE" w:rsidRDefault="07DE10F0" w14:paraId="77A0C840" w14:textId="17C67E9B">
                  <w:pPr>
                    <w:pStyle w:val="ListParagraph"/>
                    <w:numPr>
                      <w:ilvl w:val="0"/>
                      <w:numId w:val="27"/>
                    </w:numPr>
                    <w:spacing w:before="0" w:beforeAutospacing="off" w:after="0" w:afterAutospacing="off"/>
                    <w:jc w:val="both"/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  <w:t>Designed and consumed RESTful APIs for seamless communication between frontend, mobile and backend systems.</w:t>
                  </w:r>
                </w:p>
                <w:p w:rsidR="07DE10F0" w:rsidP="59746CEE" w:rsidRDefault="07DE10F0" w14:paraId="1D55A5A1" w14:textId="10D26C3D">
                  <w:pPr>
                    <w:pStyle w:val="ListParagraph"/>
                    <w:numPr>
                      <w:ilvl w:val="0"/>
                      <w:numId w:val="27"/>
                    </w:numPr>
                    <w:spacing w:before="0" w:beforeAutospacing="off" w:after="0" w:afterAutospacing="off"/>
                    <w:jc w:val="both"/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  <w:t>Integrated third-party POS system transactions.</w:t>
                  </w:r>
                </w:p>
                <w:p w:rsidR="07DE10F0" w:rsidP="59746CEE" w:rsidRDefault="07DE10F0" w14:paraId="318126E8" w14:textId="37E690FF">
                  <w:pPr>
                    <w:pStyle w:val="ListParagraph"/>
                    <w:numPr>
                      <w:ilvl w:val="0"/>
                      <w:numId w:val="27"/>
                    </w:numPr>
                    <w:spacing w:before="0" w:beforeAutospacing="off" w:after="0" w:afterAutospacing="off"/>
                    <w:jc w:val="both"/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  <w:t>Implemented state management using Redux to handle complex application workflows and improve user experience.</w:t>
                  </w:r>
                </w:p>
                <w:p w:rsidR="07DE10F0" w:rsidP="59746CEE" w:rsidRDefault="07DE10F0" w14:paraId="730503FB" w14:textId="282851ED">
                  <w:pPr>
                    <w:pStyle w:val="ListParagraph"/>
                    <w:numPr>
                      <w:ilvl w:val="0"/>
                      <w:numId w:val="27"/>
                    </w:numPr>
                    <w:spacing w:before="0" w:beforeAutospacing="off" w:after="0" w:afterAutospacing="off"/>
                    <w:jc w:val="both"/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  <w:t>Collaborated with cross-functional teams including UI/UX designers, QA engineers, and product managers to deliver high-quality features.</w:t>
                  </w:r>
                </w:p>
                <w:p w:rsidR="07DE10F0" w:rsidP="59746CEE" w:rsidRDefault="07DE10F0" w14:paraId="408CE856" w14:textId="5F782896">
                  <w:pPr>
                    <w:pStyle w:val="ListParagraph"/>
                    <w:numPr>
                      <w:ilvl w:val="0"/>
                      <w:numId w:val="27"/>
                    </w:numPr>
                    <w:spacing w:before="0" w:beforeAutospacing="off" w:after="0" w:afterAutospacing="off"/>
                    <w:jc w:val="both"/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  <w:t>Optimized application performance through code splitting, lazy loading, and API response improvements.</w:t>
                  </w:r>
                </w:p>
                <w:p w:rsidR="07DE10F0" w:rsidP="59746CEE" w:rsidRDefault="07DE10F0" w14:paraId="05486F61" w14:textId="2F8A7E63">
                  <w:pPr>
                    <w:pStyle w:val="ListParagraph"/>
                    <w:numPr>
                      <w:ilvl w:val="0"/>
                      <w:numId w:val="27"/>
                    </w:numPr>
                    <w:spacing w:before="0" w:beforeAutospacing="off" w:after="0" w:afterAutospacing="off"/>
                    <w:jc w:val="both"/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  <w:t>Participated in Agile/Scrum ceremonies including sprint planning, daily stand-ups, and retrospectives.</w:t>
                  </w:r>
                </w:p>
                <w:p w:rsidR="07DE10F0" w:rsidP="59746CEE" w:rsidRDefault="07DE10F0" w14:paraId="5A3BDD7C" w14:textId="06CC877B">
                  <w:pPr>
                    <w:pStyle w:val="ListParagraph"/>
                    <w:numPr>
                      <w:ilvl w:val="0"/>
                      <w:numId w:val="27"/>
                    </w:numPr>
                    <w:spacing w:before="0" w:beforeAutospacing="off" w:after="0" w:afterAutospacing="off"/>
                    <w:jc w:val="both"/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  <w:t>Ensured code quality through peer reviews, unit testing, and adherence to coding standards.</w:t>
                  </w:r>
                </w:p>
                <w:p w:rsidR="07DE10F0" w:rsidP="59746CEE" w:rsidRDefault="07DE10F0" w14:paraId="3707D63A" w14:textId="65F8BCD6">
                  <w:pPr>
                    <w:pStyle w:val="ListParagraph"/>
                    <w:numPr>
                      <w:ilvl w:val="0"/>
                      <w:numId w:val="27"/>
                    </w:numPr>
                    <w:spacing w:before="0" w:beforeAutospacing="off" w:after="0" w:afterAutospacing="off"/>
                    <w:jc w:val="both"/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</w:pPr>
                  <w:r w:rsidRPr="59746CEE" w:rsidR="07DE10F0">
                    <w:rPr>
                      <w:rFonts w:ascii="Trebuchet MS" w:hAnsi="Trebuchet MS" w:eastAsia="Trebuchet MS" w:cs="Trebuchet MS"/>
                      <w:noProof w:val="0"/>
                      <w:sz w:val="21"/>
                      <w:szCs w:val="21"/>
                      <w:lang w:val="en-US"/>
                    </w:rPr>
                    <w:t>Debugged and resolved production issues, improving system stability and reliability.</w:t>
                  </w:r>
                </w:p>
              </w:tc>
            </w:tr>
            <w:tr w:rsidR="59746CEE" w:rsidTr="59746CEE" w14:paraId="49CD38F7">
              <w:trPr>
                <w:trHeight w:val="300"/>
              </w:trPr>
              <w:tc>
                <w:tcPr>
                  <w:tcW w:w="9122" w:type="dxa"/>
                  <w:shd w:val="clear" w:color="auto" w:fill="DBE5F1" w:themeFill="accent1" w:themeFillTint="3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7AD76BD3" w:rsidP="59746CEE" w:rsidRDefault="7AD76BD3" w14:paraId="5350A766" w14:textId="62293423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0"/>
                    <w:jc w:val="left"/>
                    <w:rPr>
                      <w:rFonts w:ascii="Trebuchet MS" w:hAnsi="Trebuchet MS" w:cs="Arial"/>
                      <w:b w:val="1"/>
                      <w:bCs w:val="1"/>
                      <w:color w:val="000000" w:themeColor="text1" w:themeTint="FF" w:themeShade="FF"/>
                      <w:sz w:val="21"/>
                      <w:szCs w:val="21"/>
                      <w:highlight w:val="yellow"/>
                      <w:lang w:val="en-US"/>
                    </w:rPr>
                  </w:pPr>
                  <w:r w:rsidRPr="59746CEE" w:rsidR="7AD76BD3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ColorStreet</w:t>
                  </w:r>
                  <w:r w:rsidRPr="59746CEE" w:rsidR="7AD76BD3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Inc.</w:t>
                  </w:r>
                  <w:r w:rsidRPr="59746CEE" w:rsidR="7AD76BD3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-  (</w:t>
                  </w:r>
                  <w:r w:rsidRPr="59746CEE" w:rsidR="7AD76BD3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June </w:t>
                  </w:r>
                  <w:r w:rsidRPr="59746CEE" w:rsidR="7AD76BD3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23 :</w:t>
                  </w:r>
                  <w:r w:rsidRPr="59746CEE" w:rsidR="7AD76BD3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Dec 24)</w:t>
                  </w:r>
                </w:p>
              </w:tc>
            </w:tr>
            <w:tr w:rsidRPr="001D129E" w:rsidR="00920E91" w:rsidTr="59746CEE" w14:paraId="1B1E3BD2" w14:textId="77777777">
              <w:tc>
                <w:tcPr>
                  <w:tcW w:w="9122" w:type="dxa"/>
                  <w:shd w:val="clear" w:color="auto" w:fill="FFFFFF" w:themeFill="background1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Pr="002C6E8D" w:rsidR="002C6E8D" w:rsidP="1ADC3A79" w:rsidRDefault="002C6E8D" w14:paraId="2D04F401" w14:textId="077FA378">
                  <w:p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It is a B2C / MLM based e-Commerce website. This website is designed to help </w:t>
                  </w: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the customers</w:t>
                  </w: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to order</w:t>
                  </w: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clothing including Footwear, Accessories and specialized in Fast Fashion, Plus Size Fashion, Dresses online. Customers enjoy various discounts </w:t>
                  </w: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for</w:t>
                  </w: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different products</w:t>
                  </w: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. This application will provide enormous features along with lot of complex 3rd party integrations such as KIBO OMS, </w:t>
                  </w: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Aurus</w:t>
                  </w:r>
                  <w:r w:rsidRPr="1ADC3A79" w:rsidR="002C6E8D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Pay </w:t>
                  </w:r>
                </w:p>
                <w:p w:rsidRPr="00C7184E" w:rsidR="002C6E8D" w:rsidP="002C6E8D" w:rsidRDefault="002C6E8D" w14:paraId="38FD61A8" w14:textId="248C4B6A">
                  <w:pPr>
                    <w:numPr>
                      <w:ilvl w:val="12"/>
                      <w:numId w:val="0"/>
                    </w:numPr>
                    <w:spacing w:line="240" w:lineRule="auto"/>
                    <w:jc w:val="both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b/>
                    </w:rPr>
                    <w:t xml:space="preserve">Languages: </w:t>
                  </w:r>
                  <w:r>
                    <w:rPr>
                      <w:rFonts w:ascii="Arial" w:hAnsi="Arial"/>
                    </w:rPr>
                    <w:t xml:space="preserve">React.js, </w:t>
                  </w:r>
                  <w:r w:rsidR="000B6BEA">
                    <w:rPr>
                      <w:rFonts w:ascii="Arial" w:hAnsi="Arial"/>
                    </w:rPr>
                    <w:t xml:space="preserve">OIC, </w:t>
                  </w:r>
                  <w:r>
                    <w:rPr>
                      <w:rFonts w:ascii="Arial" w:hAnsi="Arial"/>
                    </w:rPr>
                    <w:t>Node.js (</w:t>
                  </w:r>
                  <w:proofErr w:type="spellStart"/>
                  <w:r>
                    <w:rPr>
                      <w:rFonts w:ascii="Arial" w:hAnsi="Arial"/>
                    </w:rPr>
                    <w:t>Microservices</w:t>
                  </w:r>
                  <w:proofErr w:type="spellEnd"/>
                  <w:r>
                    <w:rPr>
                      <w:rFonts w:ascii="Arial" w:hAnsi="Arial"/>
                    </w:rPr>
                    <w:t>)</w:t>
                  </w:r>
                </w:p>
                <w:p w:rsidRPr="002C6E8D" w:rsidR="002C6E8D" w:rsidP="002C6E8D" w:rsidRDefault="002C6E8D" w14:paraId="0108128B" w14:textId="08B531A1">
                  <w:pPr>
                    <w:numPr>
                      <w:ilvl w:val="12"/>
                      <w:numId w:val="0"/>
                    </w:numPr>
                    <w:spacing w:line="240" w:lineRule="auto"/>
                    <w:jc w:val="both"/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</w:pPr>
                  <w:r w:rsidRPr="002C6E8D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 xml:space="preserve">Project Role: </w:t>
                  </w:r>
                  <w:r w:rsidRPr="002C6E8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Solution Architect</w:t>
                  </w:r>
                </w:p>
                <w:p w:rsidRPr="002C6E8D" w:rsidR="002C6E8D" w:rsidP="002C6E8D" w:rsidRDefault="002C6E8D" w14:paraId="48AFD494" w14:textId="77777777">
                  <w:pPr>
                    <w:numPr>
                      <w:ilvl w:val="0"/>
                      <w:numId w:val="16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2C6E8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Successfully managed project scope by developing work breakdown structure for major milestones and critical path tasks for meeting project deadlines &amp; producing deliverables.</w:t>
                  </w:r>
                </w:p>
                <w:p w:rsidRPr="002C6E8D" w:rsidR="002C6E8D" w:rsidP="002C6E8D" w:rsidRDefault="002C6E8D" w14:paraId="1C7AFA86" w14:textId="77777777">
                  <w:pPr>
                    <w:numPr>
                      <w:ilvl w:val="0"/>
                      <w:numId w:val="16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2C6E8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Maintaining regular communication with project stakeholders, including team members, clients, and management</w:t>
                  </w:r>
                </w:p>
                <w:p w:rsidRPr="002C6E8D" w:rsidR="002C6E8D" w:rsidP="002C6E8D" w:rsidRDefault="002C6E8D" w14:paraId="34E9A878" w14:textId="77777777">
                  <w:pPr>
                    <w:numPr>
                      <w:ilvl w:val="0"/>
                      <w:numId w:val="16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2C6E8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Ensuring that the project meets quality standards and that all deliverables are of high quality.</w:t>
                  </w:r>
                </w:p>
                <w:p w:rsidRPr="002C6E8D" w:rsidR="002C6E8D" w:rsidP="002C6E8D" w:rsidRDefault="002C6E8D" w14:paraId="02F0C982" w14:textId="77777777">
                  <w:pPr>
                    <w:numPr>
                      <w:ilvl w:val="0"/>
                      <w:numId w:val="16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2C6E8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Work with the project team to develop and implement quality control processes and procedures. Also ensures that all project deliverables are thoroughly tested and meet the project's specifications.</w:t>
                  </w:r>
                </w:p>
                <w:p w:rsidRPr="002C6E8D" w:rsidR="002C6E8D" w:rsidP="002C6E8D" w:rsidRDefault="002C6E8D" w14:paraId="6A6F1F65" w14:textId="77777777">
                  <w:pPr>
                    <w:numPr>
                      <w:ilvl w:val="0"/>
                      <w:numId w:val="16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2C6E8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Coached and guided cross-functional teams on the values and practices of Agile and Scrum to boost workforce efficiency in conformance with prescribed budgets.</w:t>
                  </w:r>
                </w:p>
                <w:p w:rsidRPr="002C6E8D" w:rsidR="002C6E8D" w:rsidP="002C6E8D" w:rsidRDefault="002C6E8D" w14:paraId="0B8D8DAA" w14:textId="77777777">
                  <w:pPr>
                    <w:numPr>
                      <w:ilvl w:val="0"/>
                      <w:numId w:val="16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2C6E8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Review RFP response document prepared by onsite/offshore teams</w:t>
                  </w:r>
                </w:p>
                <w:p w:rsidRPr="002C6E8D" w:rsidR="00920E91" w:rsidP="002C6E8D" w:rsidRDefault="002C6E8D" w14:paraId="183DEF9E" w14:textId="69556195">
                  <w:pPr>
                    <w:numPr>
                      <w:ilvl w:val="0"/>
                      <w:numId w:val="16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2C6E8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Present the RFP response document to </w:t>
                  </w:r>
                  <w:proofErr w:type="spellStart"/>
                  <w:r w:rsidRPr="002C6E8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Mastek</w:t>
                  </w:r>
                  <w:proofErr w:type="spellEnd"/>
                  <w:r w:rsidRPr="002C6E8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 senior management for review</w:t>
                  </w:r>
                </w:p>
              </w:tc>
            </w:tr>
            <w:tr w:rsidRPr="001D129E" w:rsidR="00C14758" w:rsidTr="59746CEE" w14:paraId="0375F46D" w14:textId="77777777">
              <w:tc>
                <w:tcPr>
                  <w:tcW w:w="9122" w:type="dxa"/>
                  <w:shd w:val="clear" w:color="auto" w:fill="DBE5F1" w:themeFill="accent1" w:themeFillTint="3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Pr="00296A9C" w:rsidR="00C14758" w:rsidP="1ADC3A79" w:rsidRDefault="002C6E8D" w14:paraId="643940C0" w14:textId="4FA6B806">
                  <w:pPr>
                    <w:spacing w:after="0" w:line="360" w:lineRule="auto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C6E8D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rue21 Inc</w:t>
                  </w:r>
                  <w:r w:rsidRPr="1ADC3A79" w:rsidR="00920E91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– (</w:t>
                  </w:r>
                  <w:r w:rsidRPr="1ADC3A79" w:rsidR="002C6E8D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Jun</w:t>
                  </w:r>
                  <w:r w:rsidRPr="1ADC3A79" w:rsidR="00920E91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920E91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22 :</w:t>
                  </w:r>
                  <w:r w:rsidRPr="1ADC3A79" w:rsidR="00920E91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2C6E8D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Jun</w:t>
                  </w:r>
                  <w:r w:rsidRPr="1ADC3A79" w:rsidR="00920E91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23)</w:t>
                  </w:r>
                </w:p>
              </w:tc>
            </w:tr>
            <w:tr w:rsidRPr="001D129E" w:rsidR="00920E91" w:rsidTr="59746CEE" w14:paraId="6118CE53" w14:textId="77777777">
              <w:tc>
                <w:tcPr>
                  <w:tcW w:w="9122" w:type="dxa"/>
                  <w:shd w:val="clear" w:color="auto" w:fill="FFFFFF" w:themeFill="background1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0320DD1" w:rsidP="1ADC3A79" w:rsidRDefault="00320DD1" w14:paraId="7C7BCA38" w14:textId="2A2B5A10">
                  <w:p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It is a B2C e-Commerce retail website. This website is designed to help </w:t>
                  </w: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the customers</w:t>
                  </w: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to order</w:t>
                  </w: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clothing including Footwear, Accessories and specialized in Fast Fashion, Plus Size Fashion, Dresses online. Customers enjoy various discounts </w:t>
                  </w: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for</w:t>
                  </w: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different products</w:t>
                  </w: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. This application will provide enormous features along with lot of complex 3rd party integrations such as KIBO OMS, </w:t>
                  </w: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Aurus</w:t>
                  </w:r>
                  <w:r w:rsidRPr="1ADC3A79" w:rsidR="00320DD1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Pay </w:t>
                  </w:r>
                </w:p>
                <w:p w:rsidRPr="00320DD1" w:rsidR="00320DD1" w:rsidP="00320DD1" w:rsidRDefault="00320DD1" w14:paraId="5C2AE177" w14:textId="48749197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b/>
                    </w:rPr>
                    <w:t>Languages:</w:t>
                  </w:r>
                  <w:r w:rsidR="00741C03">
                    <w:rPr>
                      <w:rFonts w:ascii="Arial" w:hAnsi="Arial"/>
                    </w:rPr>
                    <w:t xml:space="preserve"> </w:t>
                  </w:r>
                  <w:r>
                    <w:rPr>
                      <w:rFonts w:ascii="Arial" w:hAnsi="Arial"/>
                    </w:rPr>
                    <w:t>React.js, Java (</w:t>
                  </w:r>
                  <w:proofErr w:type="spellStart"/>
                  <w:r>
                    <w:rPr>
                      <w:rFonts w:ascii="Arial" w:hAnsi="Arial"/>
                    </w:rPr>
                    <w:t>Microservices</w:t>
                  </w:r>
                  <w:proofErr w:type="spellEnd"/>
                  <w:r>
                    <w:rPr>
                      <w:rFonts w:ascii="Arial" w:hAnsi="Arial"/>
                    </w:rPr>
                    <w:t>)</w:t>
                  </w:r>
                </w:p>
                <w:p w:rsidRPr="00320DD1" w:rsidR="00320DD1" w:rsidP="00320DD1" w:rsidRDefault="00320DD1" w14:paraId="3409AE58" w14:textId="77777777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320DD1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 xml:space="preserve">Project Role: </w:t>
                  </w:r>
                  <w:r w:rsidRPr="00320DD1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Solution Architect</w:t>
                  </w:r>
                </w:p>
                <w:p w:rsidRPr="00320DD1" w:rsidR="00320DD1" w:rsidP="00320DD1" w:rsidRDefault="00320DD1" w14:paraId="7272444D" w14:textId="77777777">
                  <w:pPr>
                    <w:numPr>
                      <w:ilvl w:val="0"/>
                      <w:numId w:val="17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320DD1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Successfully managed project scope by developing work breakdown structure for major milestones and critical path tasks for meeting project deadlines &amp; producing deliverables.</w:t>
                  </w:r>
                </w:p>
                <w:p w:rsidRPr="00320DD1" w:rsidR="00320DD1" w:rsidP="00320DD1" w:rsidRDefault="00320DD1" w14:paraId="24B3321D" w14:textId="77777777">
                  <w:pPr>
                    <w:numPr>
                      <w:ilvl w:val="0"/>
                      <w:numId w:val="17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320DD1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Maintaining regular communication with project stakeholders, including team members, clients, and management</w:t>
                  </w:r>
                </w:p>
                <w:p w:rsidRPr="00320DD1" w:rsidR="00320DD1" w:rsidP="00320DD1" w:rsidRDefault="00320DD1" w14:paraId="09964AFF" w14:textId="77777777">
                  <w:pPr>
                    <w:numPr>
                      <w:ilvl w:val="0"/>
                      <w:numId w:val="17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320DD1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Ensuring that the project meets quality standards and that all deliverables are of high quality.</w:t>
                  </w:r>
                </w:p>
                <w:p w:rsidRPr="00320DD1" w:rsidR="00320DD1" w:rsidP="00320DD1" w:rsidRDefault="00320DD1" w14:paraId="65C7BE8C" w14:textId="77777777">
                  <w:pPr>
                    <w:numPr>
                      <w:ilvl w:val="0"/>
                      <w:numId w:val="17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320DD1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Work with the project team to develop and implement quality control processes and procedures. Also ensures that all project deliverables are thoroughly tested and meet the project's specifications.</w:t>
                  </w:r>
                </w:p>
                <w:p w:rsidRPr="00320DD1" w:rsidR="00320DD1" w:rsidP="00320DD1" w:rsidRDefault="00320DD1" w14:paraId="3AE5FD9E" w14:textId="77777777">
                  <w:pPr>
                    <w:numPr>
                      <w:ilvl w:val="0"/>
                      <w:numId w:val="17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320DD1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Coached and guided cross-functional teams on the values and practices of Agile and Scrum to boost workforce efficiency in conformance with prescribed budgets.</w:t>
                  </w:r>
                </w:p>
                <w:p w:rsidRPr="00452AB5" w:rsidR="00920E91" w:rsidP="00920E91" w:rsidRDefault="00920E91" w14:paraId="2F7CC831" w14:textId="5A4F3579">
                  <w:pPr>
                    <w:spacing w:after="0" w:line="360" w:lineRule="auto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</w:p>
              </w:tc>
            </w:tr>
            <w:tr w:rsidRPr="001D129E" w:rsidR="00C14758" w:rsidTr="59746CEE" w14:paraId="38664B82" w14:textId="77777777">
              <w:tc>
                <w:tcPr>
                  <w:tcW w:w="9122" w:type="dxa"/>
                  <w:shd w:val="clear" w:color="auto" w:fill="DBE5F1" w:themeFill="accent1" w:themeFillTint="3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0C14758" w:rsidP="1ADC3A79" w:rsidRDefault="0098404F" w14:paraId="2E561B69" w14:textId="56A2A349">
                  <w:pPr>
                    <w:spacing w:after="0" w:line="360" w:lineRule="auto"/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</w:pPr>
                  <w:r w:rsidRPr="1ADC3A79" w:rsidR="0098404F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U.S. Pharmacopeia (USP) </w:t>
                  </w:r>
                  <w:r w:rsidRPr="1ADC3A79" w:rsidR="00C14758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– (</w:t>
                  </w:r>
                  <w:r w:rsidRPr="1ADC3A79" w:rsidR="0098404F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Aug </w:t>
                  </w:r>
                  <w:r w:rsidRPr="1ADC3A79" w:rsidR="0098404F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20</w:t>
                  </w:r>
                  <w:r w:rsidRPr="1ADC3A79" w:rsidR="00C14758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:</w:t>
                  </w:r>
                  <w:r w:rsidRPr="1ADC3A79" w:rsidR="00C14758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98404F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Jun</w:t>
                  </w:r>
                  <w:r w:rsidRPr="1ADC3A79" w:rsidR="00C14758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22)</w:t>
                  </w:r>
                </w:p>
              </w:tc>
            </w:tr>
            <w:tr w:rsidRPr="001D129E" w:rsidR="00C14758" w:rsidTr="59746CEE" w14:paraId="25664B55" w14:textId="77777777">
              <w:tc>
                <w:tcPr>
                  <w:tcW w:w="9122" w:type="dxa"/>
                  <w:shd w:val="clear" w:color="auto" w:fill="FFFFFF" w:themeFill="background1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Pr="00FA115D" w:rsidR="00EC684C" w:rsidP="1ADC3A79" w:rsidRDefault="00EC684C" w14:paraId="7AA430B3" w14:textId="27AABCE6">
                  <w:p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It is a B2B e-Commerce application. This application is designed to help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the customers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to buy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a supplement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, publications, and standards online. Customers enjoy various discounts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for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different products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. This application will provide enormous features, some of the features are mentioned below,  </w:t>
                  </w:r>
                </w:p>
                <w:p w:rsidRPr="00FA115D" w:rsidR="00EC684C" w:rsidP="1ADC3A79" w:rsidRDefault="00EC684C" w14:paraId="07ED48EE" w14:textId="77777777">
                  <w:pPr>
                    <w:numPr>
                      <w:ilvl w:val="0"/>
                      <w:numId w:val="18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User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can browse products and sort them by category with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its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details. </w:t>
                  </w:r>
                </w:p>
                <w:p w:rsidRPr="00FA115D" w:rsidR="00EC684C" w:rsidP="1ADC3A79" w:rsidRDefault="00EC684C" w14:paraId="3513765A" w14:textId="77777777">
                  <w:pPr>
                    <w:numPr>
                      <w:ilvl w:val="0"/>
                      <w:numId w:val="18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User can add products to its wish list &amp; cart list and will remain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in sync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with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web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. </w:t>
                  </w:r>
                </w:p>
                <w:p w:rsidRPr="00FA115D" w:rsidR="00EC684C" w:rsidP="1ADC3A79" w:rsidRDefault="00EC684C" w14:paraId="46B034C2" w14:textId="77777777">
                  <w:pPr>
                    <w:numPr>
                      <w:ilvl w:val="0"/>
                      <w:numId w:val="18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User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can make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checkout of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cart products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.  </w:t>
                  </w:r>
                </w:p>
                <w:p w:rsidRPr="00FA115D" w:rsidR="00EC684C" w:rsidP="1ADC3A79" w:rsidRDefault="00EC684C" w14:paraId="70E4DD0D" w14:textId="77777777">
                  <w:pPr>
                    <w:numPr>
                      <w:ilvl w:val="0"/>
                      <w:numId w:val="18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User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can share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its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products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to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different social networking sites also. </w:t>
                  </w:r>
                </w:p>
                <w:p w:rsidR="00EB606C" w:rsidP="1ADC3A79" w:rsidRDefault="00EC684C" w14:paraId="196EFB6D" w14:textId="5879C9C6">
                  <w:pPr>
                    <w:numPr>
                      <w:ilvl w:val="0"/>
                      <w:numId w:val="18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User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can check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out with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different payment modes. </w:t>
                  </w:r>
                </w:p>
                <w:p w:rsidRPr="0053273E" w:rsidR="0053273E" w:rsidP="0053273E" w:rsidRDefault="0053273E" w14:paraId="533E91D0" w14:textId="77777777">
                  <w:p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</w:p>
                <w:p w:rsidRPr="00FA115D" w:rsidR="00EC684C" w:rsidP="00EB606C" w:rsidRDefault="00EB606C" w14:paraId="4EB0F63E" w14:textId="10FB6C15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53273E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Languages:</w:t>
                  </w:r>
                  <w:r w:rsidR="0053273E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 </w:t>
                  </w:r>
                  <w:r w:rsidRPr="00FA115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Knockout.js, Node.js, Java (</w:t>
                  </w:r>
                  <w:proofErr w:type="spellStart"/>
                  <w:r w:rsidRPr="00FA115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Microservices</w:t>
                  </w:r>
                  <w:proofErr w:type="spellEnd"/>
                  <w:r w:rsidRPr="00FA115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)</w:t>
                  </w:r>
                </w:p>
                <w:p w:rsidRPr="00FA115D" w:rsidR="00EC684C" w:rsidP="00EC684C" w:rsidRDefault="00EC684C" w14:paraId="7CD4D7A6" w14:textId="77777777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53273E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Project Role:</w:t>
                  </w:r>
                  <w:r w:rsidRPr="00FA115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 Technical Architect</w:t>
                  </w:r>
                </w:p>
                <w:p w:rsidRPr="00FA115D" w:rsidR="00EC684C" w:rsidP="00EC684C" w:rsidRDefault="00EC684C" w14:paraId="0C61FC8F" w14:textId="77777777">
                  <w:pPr>
                    <w:numPr>
                      <w:ilvl w:val="0"/>
                      <w:numId w:val="19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FA115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Maintaining regular communication with project stakeholders, including team members, clients, and management</w:t>
                  </w:r>
                </w:p>
                <w:p w:rsidRPr="00FA115D" w:rsidR="00EC684C" w:rsidP="00EC684C" w:rsidRDefault="00EC684C" w14:paraId="2622BA2A" w14:textId="77777777">
                  <w:pPr>
                    <w:numPr>
                      <w:ilvl w:val="0"/>
                      <w:numId w:val="19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FA115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Ensuring that the project meets quality standards and that all deliverables are of high quality.</w:t>
                  </w:r>
                </w:p>
                <w:p w:rsidRPr="00FA115D" w:rsidR="00EC684C" w:rsidP="1ADC3A79" w:rsidRDefault="00EC684C" w14:paraId="1D4CAA49" w14:textId="77777777">
                  <w:pPr>
                    <w:numPr>
                      <w:ilvl w:val="0"/>
                      <w:numId w:val="19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Manage project team members, provide guidance, and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support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their professional development.</w:t>
                  </w:r>
                </w:p>
                <w:p w:rsidRPr="00FA115D" w:rsidR="00EC684C" w:rsidP="1ADC3A79" w:rsidRDefault="00EC684C" w14:paraId="212D81DF" w14:textId="77777777">
                  <w:pPr>
                    <w:numPr>
                      <w:ilvl w:val="0"/>
                      <w:numId w:val="19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Manage changes to the project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scope,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schedule. Ensure that changes are documented and communicated to all relevant parties</w:t>
                  </w:r>
                </w:p>
                <w:p w:rsidRPr="00FA115D" w:rsidR="00EC684C" w:rsidP="00EC684C" w:rsidRDefault="00EC684C" w14:paraId="69DC0932" w14:textId="77777777">
                  <w:pPr>
                    <w:numPr>
                      <w:ilvl w:val="0"/>
                      <w:numId w:val="19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FA115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Worked on Back-end and front-end web development using a broad range of technologies and frameworks, across a range of principles including MVC, REST, SOA, etc. </w:t>
                  </w:r>
                </w:p>
                <w:p w:rsidR="00C14758" w:rsidP="1ADC3A79" w:rsidRDefault="00EC684C" w14:paraId="1A252C2D" w14:textId="77777777">
                  <w:pPr>
                    <w:numPr>
                      <w:ilvl w:val="0"/>
                      <w:numId w:val="19"/>
                    </w:num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Designed and implemented Product Catalog extensions, shopping cart customizations, Commerce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Personalization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and payment integrations along with various other 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third party</w:t>
                  </w:r>
                  <w:r w:rsidRPr="1ADC3A79" w:rsidR="00EC684C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Integrations.</w:t>
                  </w:r>
                </w:p>
                <w:p w:rsidRPr="00B75019" w:rsidR="00B75019" w:rsidP="00B75019" w:rsidRDefault="00B75019" w14:paraId="05B254A7" w14:textId="0CE07640">
                  <w:pPr>
                    <w:spacing w:after="0" w:line="240" w:lineRule="atLeast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</w:p>
              </w:tc>
            </w:tr>
            <w:tr w:rsidRPr="001D129E" w:rsidR="004B5E89" w:rsidTr="59746CEE" w14:paraId="41C8287B" w14:textId="77777777">
              <w:tc>
                <w:tcPr>
                  <w:tcW w:w="9122" w:type="dxa"/>
                  <w:shd w:val="clear" w:color="auto" w:fill="DBE5F1" w:themeFill="accent1" w:themeFillTint="3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04B5E89" w:rsidP="00A83C76" w:rsidRDefault="00A83C76" w14:paraId="049E2398" w14:textId="5820A445">
                  <w:pPr>
                    <w:spacing w:after="0" w:line="360" w:lineRule="auto"/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</w:pPr>
                  <w:r w:rsidRPr="00A83C76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Brighton</w:t>
                  </w:r>
                  <w:r w:rsidRPr="00C7184E">
                    <w:rPr>
                      <w:rFonts w:ascii="Arial" w:hAnsi="Arial"/>
                    </w:rPr>
                    <w:t xml:space="preserve"> </w:t>
                  </w:r>
                  <w:r w:rsidR="004B5E89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(</w:t>
                  </w:r>
                  <w:r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July 19</w:t>
                  </w:r>
                  <w:r w:rsidR="004B5E89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 xml:space="preserve"> : </w:t>
                  </w:r>
                  <w:r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Jun 21</w:t>
                  </w:r>
                  <w:r w:rsidR="004B5E89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)</w:t>
                  </w:r>
                </w:p>
              </w:tc>
            </w:tr>
            <w:tr w:rsidRPr="001D129E" w:rsidR="004B5E89" w:rsidTr="59746CEE" w14:paraId="7AB39B04" w14:textId="77777777">
              <w:tc>
                <w:tcPr>
                  <w:tcW w:w="9122" w:type="dxa"/>
                  <w:shd w:val="clear" w:color="auto" w:fill="FFFFFF" w:themeFill="background1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Pr="00AA5F4D" w:rsidR="002662EF" w:rsidP="1ADC3A79" w:rsidRDefault="002662EF" w14:paraId="4E4113A4" w14:textId="5988848C">
                  <w:pPr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It is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B2C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e-Commerce application. This application is designed to help the customers to buy a women accessory online. Customers enjoy various discounts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for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different products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. This application will provide enormous features, some of the features are mentioned below, </w:t>
                  </w:r>
                </w:p>
                <w:p w:rsidRPr="00AA5F4D" w:rsidR="002662EF" w:rsidP="1ADC3A79" w:rsidRDefault="002662EF" w14:paraId="319B6AD2" w14:textId="77777777">
                  <w:pPr>
                    <w:numPr>
                      <w:ilvl w:val="0"/>
                      <w:numId w:val="20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User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can browse products and sort them by category with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its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details. </w:t>
                  </w:r>
                </w:p>
                <w:p w:rsidRPr="00AA5F4D" w:rsidR="002662EF" w:rsidP="002662EF" w:rsidRDefault="002662EF" w14:paraId="325DD7E0" w14:textId="77777777">
                  <w:pPr>
                    <w:numPr>
                      <w:ilvl w:val="0"/>
                      <w:numId w:val="20"/>
                    </w:numPr>
                    <w:spacing w:after="0" w:line="259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AA5F4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User can add products to its wish list &amp; cart list. </w:t>
                  </w:r>
                </w:p>
                <w:p w:rsidRPr="00AA5F4D" w:rsidR="002662EF" w:rsidP="1ADC3A79" w:rsidRDefault="002662EF" w14:paraId="552F8131" w14:textId="77777777">
                  <w:pPr>
                    <w:numPr>
                      <w:ilvl w:val="0"/>
                      <w:numId w:val="20"/>
                    </w:numPr>
                    <w:spacing w:after="0" w:line="259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User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can make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checkout of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cart products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.  </w:t>
                  </w:r>
                </w:p>
                <w:p w:rsidRPr="00AA5F4D" w:rsidR="002662EF" w:rsidP="1ADC3A79" w:rsidRDefault="002662EF" w14:paraId="1A7C2652" w14:textId="77777777">
                  <w:pPr>
                    <w:numPr>
                      <w:ilvl w:val="0"/>
                      <w:numId w:val="20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User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can share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its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products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to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different social networking sites also. </w:t>
                  </w:r>
                </w:p>
                <w:p w:rsidRPr="00AA5F4D" w:rsidR="002662EF" w:rsidP="1ADC3A79" w:rsidRDefault="002662EF" w14:paraId="27D6D263" w14:textId="77777777">
                  <w:pPr>
                    <w:numPr>
                      <w:ilvl w:val="0"/>
                      <w:numId w:val="20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User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can check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out with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different payment modes. </w:t>
                  </w:r>
                </w:p>
                <w:p w:rsidRPr="00AA5F4D" w:rsidR="002662EF" w:rsidP="1ADC3A79" w:rsidRDefault="002662EF" w14:paraId="277AFF1C" w14:textId="2A87BB0A">
                  <w:pPr>
                    <w:numPr>
                      <w:ilvl w:val="0"/>
                      <w:numId w:val="20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User can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purchase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different gift cards also</w:t>
                  </w:r>
                </w:p>
                <w:p w:rsidRPr="00AA5F4D" w:rsidR="002662EF" w:rsidP="002662EF" w:rsidRDefault="002662EF" w14:paraId="341F2E06" w14:textId="77777777">
                  <w:p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</w:p>
                <w:p w:rsidRPr="00AA5F4D" w:rsidR="002662EF" w:rsidP="002662EF" w:rsidRDefault="002662EF" w14:paraId="1968A4E1" w14:textId="65F616D1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AA5F4D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Languages:</w:t>
                  </w:r>
                  <w:r w:rsidRPr="00AA5F4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 Knockout.js, Node.js, Java (</w:t>
                  </w:r>
                  <w:proofErr w:type="spellStart"/>
                  <w:r w:rsidRPr="00AA5F4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Microservices</w:t>
                  </w:r>
                  <w:proofErr w:type="spellEnd"/>
                  <w:r w:rsidRPr="00AA5F4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) </w:t>
                  </w:r>
                </w:p>
                <w:p w:rsidRPr="00AA5F4D" w:rsidR="002662EF" w:rsidP="002662EF" w:rsidRDefault="002662EF" w14:paraId="5E8A1731" w14:textId="77777777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AA5F4D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Project Role:</w:t>
                  </w:r>
                  <w:r w:rsidRPr="00AA5F4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 Technical Lead</w:t>
                  </w:r>
                </w:p>
                <w:p w:rsidRPr="00AA5F4D" w:rsidR="002662EF" w:rsidP="1ADC3A79" w:rsidRDefault="002662EF" w14:paraId="72A88944" w14:textId="77777777">
                  <w:pPr>
                    <w:numPr>
                      <w:ilvl w:val="0"/>
                      <w:numId w:val="21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Analyzed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system requirements and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developed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solutions to complex business challenges. Defined business and technical requirements. Directed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full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software life cycle with a mix of onshore/offshore resources.</w:t>
                  </w:r>
                </w:p>
                <w:p w:rsidRPr="00AA5F4D" w:rsidR="002662EF" w:rsidP="1ADC3A79" w:rsidRDefault="002662EF" w14:paraId="46A6E712" w14:textId="77777777">
                  <w:pPr>
                    <w:numPr>
                      <w:ilvl w:val="0"/>
                      <w:numId w:val="21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Drove critical project governance initiatives while administering stakeholder expectations and providing frequent project progress statuses to internal stakeholders and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client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.</w:t>
                  </w:r>
                </w:p>
                <w:p w:rsidRPr="00AA5F4D" w:rsidR="002662EF" w:rsidP="002662EF" w:rsidRDefault="002662EF" w14:paraId="0BFB70A3" w14:textId="77777777">
                  <w:pPr>
                    <w:numPr>
                      <w:ilvl w:val="0"/>
                      <w:numId w:val="21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AA5F4D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Coached/mentored a cross functional team to deliver quality products, enabled improvement in team delivery commitments and capacity planning.</w:t>
                  </w:r>
                </w:p>
                <w:p w:rsidRPr="00AA5F4D" w:rsidR="002662EF" w:rsidP="1ADC3A79" w:rsidRDefault="002662EF" w14:paraId="481CE18D" w14:textId="77777777">
                  <w:pPr>
                    <w:numPr>
                      <w:ilvl w:val="0"/>
                      <w:numId w:val="21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Developed a new process design workflow to ensure on-time delivery of all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solutions and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within the budget leading to 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increase</w:t>
                  </w:r>
                  <w:r w:rsidRPr="1ADC3A79" w:rsidR="002662EF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in monthly productivity.</w:t>
                  </w:r>
                </w:p>
                <w:p w:rsidRPr="0006187B" w:rsidR="00452AB5" w:rsidP="00AF2674" w:rsidRDefault="00452AB5" w14:paraId="129BB676" w14:textId="7DA96074">
                  <w:pPr>
                    <w:spacing w:after="0" w:line="360" w:lineRule="auto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</w:p>
              </w:tc>
            </w:tr>
            <w:tr w:rsidRPr="001D129E" w:rsidR="00023A6F" w:rsidTr="59746CEE" w14:paraId="5E1FE649" w14:textId="77777777">
              <w:tc>
                <w:tcPr>
                  <w:tcW w:w="9122" w:type="dxa"/>
                  <w:shd w:val="clear" w:color="auto" w:fill="DBE5F1" w:themeFill="accent1" w:themeFillTint="3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0023A6F" w:rsidP="1ADC3A79" w:rsidRDefault="00580DA7" w14:paraId="0FF25126" w14:textId="3925AEA4">
                  <w:pPr>
                    <w:spacing w:after="0" w:line="360" w:lineRule="auto"/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</w:pP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Vitamin Shoppe</w:t>
                  </w: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303480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( </w:t>
                  </w: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July</w:t>
                  </w: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16</w:t>
                  </w:r>
                  <w:r w:rsidRPr="1ADC3A79" w:rsidR="00303480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– </w:t>
                  </w: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Jun 19</w:t>
                  </w:r>
                  <w:r w:rsidRPr="1ADC3A79" w:rsidR="00303480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)</w:t>
                  </w:r>
                </w:p>
              </w:tc>
            </w:tr>
            <w:tr w:rsidRPr="001D129E" w:rsidR="00023A6F" w:rsidTr="59746CEE" w14:paraId="5656093A" w14:textId="77777777">
              <w:tc>
                <w:tcPr>
                  <w:tcW w:w="9122" w:type="dxa"/>
                  <w:shd w:val="clear" w:color="auto" w:fill="FFFFFF" w:themeFill="background1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0580DA7" w:rsidP="1ADC3A79" w:rsidRDefault="00580DA7" w14:paraId="7A08BDFD" w14:textId="6A2B94C8">
                  <w:p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It is 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B2C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e-Commerce retail web and mobile application 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of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healthcare domain. This application is designed to help 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the users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to browse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and place an order. It also includes the notification when 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user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gets any offers. This application will provide enormous features along with lot of complex 3rd party integrations </w:t>
                  </w:r>
                </w:p>
                <w:p w:rsidRPr="00580DA7" w:rsidR="00580DA7" w:rsidP="1ADC3A79" w:rsidRDefault="00580DA7" w14:paraId="24F7B957" w14:textId="36568C22">
                  <w:p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Languages:</w:t>
                  </w:r>
                  <w:r>
                    <w:tab/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Java, JSP, Servlets, Android</w:t>
                  </w:r>
                </w:p>
                <w:p w:rsidRPr="00580DA7" w:rsidR="00580DA7" w:rsidP="00580DA7" w:rsidRDefault="00580DA7" w14:paraId="3C6D9523" w14:textId="77777777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580DA7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Project Role:</w:t>
                  </w:r>
                  <w:r w:rsidRPr="00580DA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 Technical Lead</w:t>
                  </w:r>
                </w:p>
                <w:p w:rsidRPr="00580DA7" w:rsidR="00580DA7" w:rsidP="1ADC3A79" w:rsidRDefault="00580DA7" w14:paraId="52FF2DDD" w14:textId="77777777">
                  <w:pPr>
                    <w:numPr>
                      <w:ilvl w:val="0"/>
                      <w:numId w:val="22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Designed, coded, 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tested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and debugged complex software while developing new and enhancing existing functionality. Established functional requirements and reviews solutions to ensure organizational needs are met.</w:t>
                  </w:r>
                </w:p>
                <w:p w:rsidRPr="00580DA7" w:rsidR="00580DA7" w:rsidP="00580DA7" w:rsidRDefault="00580DA7" w14:paraId="228F626F" w14:textId="77777777">
                  <w:pPr>
                    <w:numPr>
                      <w:ilvl w:val="0"/>
                      <w:numId w:val="22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580DA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Defined scope and developed testing methods, collaborating with Tech Leads and Architects. Provided a broad perspective on quality initiatives, offering guidance to junior team members.</w:t>
                  </w:r>
                </w:p>
                <w:p w:rsidRPr="00580DA7" w:rsidR="00580DA7" w:rsidP="1ADC3A79" w:rsidRDefault="00580DA7" w14:paraId="71C00C6B" w14:textId="77777777">
                  <w:pPr>
                    <w:numPr>
                      <w:ilvl w:val="0"/>
                      <w:numId w:val="22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Authored the design documents 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consisting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the high-level implementation details like technical descriptions, scope, etc. and 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low level</w:t>
                  </w:r>
                  <w:r w:rsidRPr="1ADC3A79" w:rsidR="00580DA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designs like Algorithms, etc.</w:t>
                  </w:r>
                </w:p>
                <w:p w:rsidRPr="00580DA7" w:rsidR="00580DA7" w:rsidP="00580DA7" w:rsidRDefault="00580DA7" w14:paraId="59CA170B" w14:textId="77777777">
                  <w:pPr>
                    <w:numPr>
                      <w:ilvl w:val="0"/>
                      <w:numId w:val="22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580DA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Oversaw development and implementation of ecommerce websites with Oracle's Commerce Storefront (formerly known as OCC).</w:t>
                  </w:r>
                </w:p>
                <w:p w:rsidRPr="00580DA7" w:rsidR="00023A6F" w:rsidP="00580DA7" w:rsidRDefault="00580DA7" w14:paraId="52746510" w14:textId="0823A052">
                  <w:pPr>
                    <w:numPr>
                      <w:ilvl w:val="0"/>
                      <w:numId w:val="22"/>
                    </w:numPr>
                    <w:spacing w:after="0" w:line="240" w:lineRule="auto"/>
                    <w:ind w:left="421"/>
                    <w:textAlignment w:val="baseline"/>
                    <w:rPr>
                      <w:rFonts w:ascii="Arial" w:hAnsi="Arial"/>
                    </w:rPr>
                  </w:pPr>
                  <w:r w:rsidRPr="00580DA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Worked for an ecommerce store and mobile app; developed and integrated key functionalities such as Bazaar-Voice and Digital Gift Cards using latest node.js conventions.</w:t>
                  </w:r>
                </w:p>
              </w:tc>
            </w:tr>
            <w:tr w:rsidRPr="001D129E" w:rsidR="00443B92" w:rsidTr="59746CEE" w14:paraId="46E5BA1D" w14:textId="77777777">
              <w:tc>
                <w:tcPr>
                  <w:tcW w:w="9122" w:type="dxa"/>
                  <w:shd w:val="clear" w:color="auto" w:fill="DBE5F1" w:themeFill="accent1" w:themeFillTint="3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Pr="001D129E" w:rsidR="00443B92" w:rsidP="1ADC3A79" w:rsidRDefault="00580DA7" w14:paraId="78BB5CD8" w14:textId="128BDF5B">
                  <w:pPr>
                    <w:spacing w:after="0" w:line="360" w:lineRule="auto"/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</w:pP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Mason</w:t>
                  </w: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443B92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(</w:t>
                  </w: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Sep</w:t>
                  </w:r>
                  <w:r w:rsidRPr="1ADC3A79" w:rsidR="00443B92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15 </w:t>
                  </w:r>
                  <w:r w:rsidRPr="1ADC3A79" w:rsidR="00443B92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:</w:t>
                  </w:r>
                  <w:r w:rsidRPr="1ADC3A79" w:rsidR="00443B92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Jun</w:t>
                  </w:r>
                  <w:r w:rsidRPr="1ADC3A79" w:rsidR="00443B92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580DA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16</w:t>
                  </w:r>
                  <w:r w:rsidRPr="1ADC3A79" w:rsidR="00443B92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)</w:t>
                  </w:r>
                </w:p>
              </w:tc>
            </w:tr>
            <w:tr w:rsidRPr="001D129E" w:rsidR="00443B92" w:rsidTr="59746CEE" w14:paraId="251006B4" w14:textId="77777777">
              <w:tc>
                <w:tcPr>
                  <w:tcW w:w="9122" w:type="dxa"/>
                  <w:shd w:val="clear" w:color="auto" w:fill="FFFFFF" w:themeFill="background1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Pr="00E074E7" w:rsidR="00E074E7" w:rsidP="1ADC3A79" w:rsidRDefault="00E074E7" w14:paraId="7B59C67D" w14:textId="004FD60E">
                  <w:pPr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It is an interface for customer care of ecommerce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application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. This application is designed to help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the customers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to recharge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their ecommerce cards through customer care. The end users for this application are customer care employees, some of the features are mentioned below </w:t>
                  </w:r>
                </w:p>
                <w:p w:rsidRPr="00E074E7" w:rsidR="00E074E7" w:rsidP="1ADC3A79" w:rsidRDefault="00E074E7" w14:paraId="3E209EE6" w14:textId="77777777">
                  <w:pPr>
                    <w:numPr>
                      <w:ilvl w:val="0"/>
                      <w:numId w:val="23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Employee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can recharge the amount of customer cards. </w:t>
                  </w:r>
                </w:p>
                <w:p w:rsidRPr="00E074E7" w:rsidR="00E074E7" w:rsidP="00E074E7" w:rsidRDefault="00E074E7" w14:paraId="047CB034" w14:textId="77777777">
                  <w:pPr>
                    <w:numPr>
                      <w:ilvl w:val="0"/>
                      <w:numId w:val="23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E074E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Implement the LDAP authentication of employees. </w:t>
                  </w:r>
                </w:p>
                <w:p w:rsidRPr="00E074E7" w:rsidR="00E074E7" w:rsidP="1ADC3A79" w:rsidRDefault="00E074E7" w14:paraId="3E807BC7" w14:textId="77777777">
                  <w:pPr>
                    <w:numPr>
                      <w:ilvl w:val="0"/>
                      <w:numId w:val="23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Implement the session timeout and account blocking after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few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tries. </w:t>
                  </w:r>
                </w:p>
                <w:p w:rsidRPr="00E074E7" w:rsidR="00E074E7" w:rsidP="00E074E7" w:rsidRDefault="00E074E7" w14:paraId="621966AB" w14:textId="77777777">
                  <w:pPr>
                    <w:numPr>
                      <w:ilvl w:val="0"/>
                      <w:numId w:val="23"/>
                    </w:numPr>
                    <w:spacing w:after="0" w:line="259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E074E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Implement the bulk upload. </w:t>
                  </w:r>
                </w:p>
                <w:p w:rsidRPr="00E074E7" w:rsidR="00E074E7" w:rsidP="1ADC3A79" w:rsidRDefault="00E074E7" w14:paraId="0384A51C" w14:textId="4D3A76B8">
                  <w:pPr>
                    <w:numPr>
                      <w:ilvl w:val="0"/>
                      <w:numId w:val="23"/>
                    </w:numPr>
                    <w:spacing w:after="0" w:line="259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Admin can assign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different roles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and permissions to different users.</w:t>
                  </w:r>
                </w:p>
                <w:p w:rsidRPr="00E074E7" w:rsidR="00E074E7" w:rsidP="00E074E7" w:rsidRDefault="00E074E7" w14:paraId="56E94177" w14:textId="77777777">
                  <w:pPr>
                    <w:spacing w:after="0" w:line="259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</w:p>
                <w:p w:rsidRPr="00E074E7" w:rsidR="00E074E7" w:rsidP="00E074E7" w:rsidRDefault="00E074E7" w14:paraId="12BEE7BC" w14:textId="20829B5D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E074E7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Platform</w:t>
                  </w:r>
                  <w:r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/Language</w:t>
                  </w:r>
                  <w:r w:rsidRPr="00E074E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: JDK 1.7, Eclipse IDE, Spring MVC, Maven, JIRA, SVN, MySQL, </w:t>
                  </w:r>
                  <w:proofErr w:type="spellStart"/>
                  <w:r w:rsidRPr="00E074E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Gradle</w:t>
                  </w:r>
                  <w:proofErr w:type="spellEnd"/>
                  <w:r w:rsidRPr="00E074E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, ATG </w:t>
                  </w:r>
                </w:p>
                <w:p w:rsidRPr="00E074E7" w:rsidR="00E074E7" w:rsidP="00E074E7" w:rsidRDefault="00E074E7" w14:paraId="40CCD27E" w14:textId="77777777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E074E7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Project Role</w:t>
                  </w:r>
                  <w:r w:rsidRPr="00E074E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: Technical Analyst</w:t>
                  </w:r>
                </w:p>
                <w:p w:rsidRPr="00E074E7" w:rsidR="00E074E7" w:rsidP="1ADC3A79" w:rsidRDefault="00E074E7" w14:paraId="0CB3F249" w14:textId="77777777">
                  <w:pPr>
                    <w:numPr>
                      <w:ilvl w:val="0"/>
                      <w:numId w:val="24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Successfully integrated multiple third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party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like payments, signified, FCM with micro service applications including breadcrumb generation as per product catalog,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Paginaton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, Faceting, Query Search, etc.</w:t>
                  </w:r>
                </w:p>
                <w:p w:rsidRPr="00E074E7" w:rsidR="00E074E7" w:rsidP="1ADC3A79" w:rsidRDefault="00E074E7" w14:paraId="6E628B12" w14:textId="77777777">
                  <w:pPr>
                    <w:numPr>
                      <w:ilvl w:val="0"/>
                      <w:numId w:val="24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Developed and managed the project plan, including project scope, development/delivery schedule, resource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requirements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and integration efforts ensuring successful product implementation.</w:t>
                  </w:r>
                </w:p>
                <w:p w:rsidRPr="00E074E7" w:rsidR="00E074E7" w:rsidP="1ADC3A79" w:rsidRDefault="00E074E7" w14:paraId="557E265A" w14:textId="77777777">
                  <w:pPr>
                    <w:numPr>
                      <w:ilvl w:val="0"/>
                      <w:numId w:val="24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Identified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,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engaged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and partnered with all decision makers and stakeholders as required throughout the project lifecycle, to include C-level/senior decision makers internally and within the industry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in order to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leverage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as 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required</w:t>
                  </w:r>
                  <w:r w:rsidRPr="1ADC3A79" w:rsidR="00E074E7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.</w:t>
                  </w:r>
                </w:p>
                <w:p w:rsidRPr="00E074E7" w:rsidR="00E074E7" w:rsidP="00E074E7" w:rsidRDefault="00E074E7" w14:paraId="63922B6D" w14:textId="77777777">
                  <w:pPr>
                    <w:numPr>
                      <w:ilvl w:val="0"/>
                      <w:numId w:val="24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E074E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Served as a process improvement advocate, with respect to the application of continuous quality improvement principles and practices.</w:t>
                  </w:r>
                </w:p>
                <w:p w:rsidRPr="00E074E7" w:rsidR="00B5143F" w:rsidP="0087752D" w:rsidRDefault="00B5143F" w14:paraId="19747DEF" w14:textId="5DCC8538">
                  <w:pPr>
                    <w:spacing w:after="0" w:line="360" w:lineRule="auto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</w:p>
              </w:tc>
            </w:tr>
            <w:tr w:rsidRPr="001D129E" w:rsidR="00451DC7" w:rsidTr="59746CEE" w14:paraId="0F3273CE" w14:textId="77777777">
              <w:tc>
                <w:tcPr>
                  <w:tcW w:w="9122" w:type="dxa"/>
                  <w:shd w:val="clear" w:color="auto" w:fill="DBE5F1" w:themeFill="accent1" w:themeFillTint="3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Pr="001D129E" w:rsidR="00451DC7" w:rsidP="1ADC3A79" w:rsidRDefault="00DA1B74" w14:paraId="0B0D102E" w14:textId="035C0FB4">
                  <w:pPr>
                    <w:spacing w:after="0" w:line="360" w:lineRule="auto"/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</w:pPr>
                  <w:r w:rsidRPr="1ADC3A79" w:rsidR="00DA1B74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EMS </w:t>
                  </w:r>
                  <w:r w:rsidRPr="1ADC3A79" w:rsidR="00451DC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(</w:t>
                  </w:r>
                  <w:r w:rsidRPr="1ADC3A79" w:rsidR="00DA1B74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Nov</w:t>
                  </w:r>
                  <w:r w:rsidRPr="1ADC3A79" w:rsidR="00451DC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DA1B74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14</w:t>
                  </w:r>
                  <w:r w:rsidRPr="1ADC3A79" w:rsidR="00451DC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:</w:t>
                  </w:r>
                  <w:r w:rsidRPr="1ADC3A79" w:rsidR="00451DC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DA1B74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July</w:t>
                  </w:r>
                  <w:r w:rsidRPr="1ADC3A79" w:rsidR="00D27864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 xml:space="preserve"> </w:t>
                  </w:r>
                  <w:r w:rsidRPr="1ADC3A79" w:rsidR="00DA1B74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16</w:t>
                  </w:r>
                  <w:r w:rsidRPr="1ADC3A79" w:rsidR="00451DC7">
                    <w:rPr>
                      <w:rFonts w:ascii="Trebuchet MS" w:hAnsi="Trebuchet MS" w:cs="Arial"/>
                      <w:b w:val="1"/>
                      <w:bCs w:val="1"/>
                      <w:sz w:val="21"/>
                      <w:szCs w:val="21"/>
                      <w:lang w:val="en-US"/>
                    </w:rPr>
                    <w:t>)</w:t>
                  </w:r>
                  <w:bookmarkStart w:name="_GoBack" w:id="0"/>
                  <w:bookmarkEnd w:id="0"/>
                </w:p>
              </w:tc>
            </w:tr>
            <w:tr w:rsidRPr="001D129E" w:rsidR="00451DC7" w:rsidTr="59746CEE" w14:paraId="361AC277" w14:textId="77777777">
              <w:tc>
                <w:tcPr>
                  <w:tcW w:w="9122" w:type="dxa"/>
                  <w:shd w:val="clear" w:color="auto" w:fill="FFFFFF" w:themeFill="background1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Pr="00DA1B74" w:rsidR="00DA1B74" w:rsidP="1ADC3A79" w:rsidRDefault="00DA1B74" w14:paraId="2DFE7FC4" w14:textId="1C36CD00">
                  <w:pPr>
                    <w:spacing w:line="245" w:lineRule="auto"/>
                    <w:ind w:right="57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It is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portal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for a company. This application is designed to help the employees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to manage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their own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data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and HR can manage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company’s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data also. HR and Company’s Management manages Clients,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Projects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and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staffing’s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also. This application also has a mobile application which includes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same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functionality as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of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web. It also includes the notification when any user applies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leave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. This application will provide enormous features, some of the features are mentioned below,  </w:t>
                  </w:r>
                </w:p>
                <w:p w:rsidR="00DA1B74" w:rsidP="00DA1B74" w:rsidRDefault="00DA1B74" w14:paraId="3C678C46" w14:textId="77777777">
                  <w:pPr>
                    <w:numPr>
                      <w:ilvl w:val="0"/>
                      <w:numId w:val="23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DA1B74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Profile Management to add, edit profiles. </w:t>
                  </w:r>
                </w:p>
                <w:p w:rsidR="00DA1B74" w:rsidP="00DA1B74" w:rsidRDefault="00DA1B74" w14:paraId="75BC8661" w14:textId="77777777">
                  <w:pPr>
                    <w:numPr>
                      <w:ilvl w:val="0"/>
                      <w:numId w:val="23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DA1B74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Leave Management to apply, approve/reject or cancel leaves. </w:t>
                  </w:r>
                </w:p>
                <w:p w:rsidR="00DA1B74" w:rsidP="1ADC3A79" w:rsidRDefault="00DA1B74" w14:paraId="3B271F2E" w14:textId="77777777">
                  <w:pPr>
                    <w:numPr>
                      <w:ilvl w:val="0"/>
                      <w:numId w:val="23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Project management to manage different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staffing’s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with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associated client and projects.</w:t>
                  </w:r>
                </w:p>
                <w:p w:rsidRPr="00DA1B74" w:rsidR="00DA1B74" w:rsidP="1ADC3A79" w:rsidRDefault="00DA1B74" w14:paraId="1CF56F3A" w14:textId="3C1CE26C">
                  <w:pPr>
                    <w:numPr>
                      <w:ilvl w:val="0"/>
                      <w:numId w:val="23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Employee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can perform different operations based on assigned roles and permissions. </w:t>
                  </w:r>
                </w:p>
                <w:p w:rsidRPr="00DA1B74" w:rsidR="00DA1B74" w:rsidP="1ADC3A79" w:rsidRDefault="00DA1B74" w14:paraId="0EB8D7FE" w14:textId="77777777">
                  <w:pPr>
                    <w:numPr>
                      <w:ilvl w:val="0"/>
                      <w:numId w:val="23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Employee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can view their associated projects,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clients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and staffing. </w:t>
                  </w:r>
                </w:p>
                <w:p w:rsidR="00DA1B74" w:rsidP="1ADC3A79" w:rsidRDefault="00DA1B74" w14:paraId="76EC2073" w14:textId="75F47331">
                  <w:pPr>
                    <w:numPr>
                      <w:ilvl w:val="0"/>
                      <w:numId w:val="23"/>
                    </w:numPr>
                    <w:spacing w:after="4" w:line="250" w:lineRule="auto"/>
                    <w:ind w:left="42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Employee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get a notification when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its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leaves get approved or rejected by the approver. </w:t>
                  </w:r>
                </w:p>
                <w:p w:rsidR="00DA1B74" w:rsidP="00DA1B74" w:rsidRDefault="00DA1B74" w14:paraId="3DF41723" w14:textId="5025D989">
                  <w:pPr>
                    <w:spacing w:after="4" w:line="250" w:lineRule="auto"/>
                    <w:ind w:left="61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</w:p>
                <w:p w:rsidRPr="00DA1B74" w:rsidR="00DA1B74" w:rsidP="00DA1B74" w:rsidRDefault="00DA1B74" w14:paraId="571739C1" w14:textId="2913AB8D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E074E7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Platform</w:t>
                  </w:r>
                  <w:r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/Language</w:t>
                  </w:r>
                  <w:r w:rsidRPr="00E074E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:</w:t>
                  </w:r>
                  <w:r w:rsidR="00533A06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 </w:t>
                  </w:r>
                  <w:r w:rsidRPr="00E01EB4">
                    <w:rPr>
                      <w:rFonts w:ascii="Arial" w:hAnsi="Arial"/>
                    </w:rPr>
                    <w:t xml:space="preserve">JDK 1.7, Eclipse IDE, Spring MVC, Android, Web </w:t>
                  </w:r>
                  <w:r>
                    <w:rPr>
                      <w:rFonts w:ascii="Arial" w:hAnsi="Arial"/>
                    </w:rPr>
                    <w:t xml:space="preserve">Services, Maven, </w:t>
                  </w:r>
                  <w:r w:rsidRPr="00E01EB4">
                    <w:rPr>
                      <w:rFonts w:ascii="Arial" w:hAnsi="Arial"/>
                    </w:rPr>
                    <w:t>Target Process, SVN, MySQL, Jira</w:t>
                  </w:r>
                  <w:r w:rsidRPr="00E074E7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 xml:space="preserve"> </w:t>
                  </w:r>
                </w:p>
                <w:p w:rsidRPr="00DA1B74" w:rsidR="00DA1B74" w:rsidP="00DA1B74" w:rsidRDefault="00DA1B74" w14:paraId="5BA5D922" w14:textId="77777777">
                  <w:pPr>
                    <w:numPr>
                      <w:ilvl w:val="12"/>
                      <w:numId w:val="0"/>
                    </w:numPr>
                    <w:spacing w:line="240" w:lineRule="atLeast"/>
                    <w:jc w:val="both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DA1B74"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  <w:t>Project Role</w:t>
                  </w:r>
                  <w:r w:rsidRPr="00DA1B74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: Technical Analyst</w:t>
                  </w:r>
                </w:p>
                <w:p w:rsidRPr="00DA1B74" w:rsidR="00DA1B74" w:rsidP="1ADC3A79" w:rsidRDefault="00DA1B74" w14:paraId="0487C2D9" w14:textId="77777777">
                  <w:pPr>
                    <w:numPr>
                      <w:ilvl w:val="0"/>
                      <w:numId w:val="26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Planned,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designed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and implemented applications for CRM, a web portal for employee management and staffing forecasting. </w:t>
                  </w:r>
                </w:p>
                <w:p w:rsidRPr="00DA1B74" w:rsidR="00DA1B74" w:rsidP="1ADC3A79" w:rsidRDefault="00DA1B74" w14:paraId="674ABBF9" w14:textId="77777777">
                  <w:pPr>
                    <w:numPr>
                      <w:ilvl w:val="0"/>
                      <w:numId w:val="26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</w:pP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Developed and implemented multiple features involving Profiles, leave management, staffing management and its forecasting, Apache 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>Solr</w:t>
                  </w:r>
                  <w:r w:rsidRPr="1ADC3A79" w:rsidR="00DA1B74">
                    <w:rPr>
                      <w:rFonts w:ascii="Trebuchet MS" w:hAnsi="Trebuchet MS" w:cs="Arial"/>
                      <w:sz w:val="21"/>
                      <w:szCs w:val="21"/>
                      <w:lang w:val="en-US"/>
                    </w:rPr>
                    <w:t xml:space="preserve"> search engine.</w:t>
                  </w:r>
                </w:p>
                <w:p w:rsidRPr="0061477C" w:rsidR="00451DC7" w:rsidP="0061477C" w:rsidRDefault="00DA1B74" w14:paraId="77814AAD" w14:textId="05EAFB8D">
                  <w:pPr>
                    <w:numPr>
                      <w:ilvl w:val="0"/>
                      <w:numId w:val="26"/>
                    </w:numPr>
                    <w:spacing w:after="0" w:line="240" w:lineRule="auto"/>
                    <w:ind w:left="421"/>
                    <w:textAlignment w:val="baseline"/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</w:pPr>
                  <w:r w:rsidRPr="00DA1B74">
                    <w:rPr>
                      <w:rFonts w:ascii="Trebuchet MS" w:hAnsi="Trebuchet MS" w:cs="Arial"/>
                      <w:sz w:val="21"/>
                      <w:szCs w:val="21"/>
                      <w:lang w:val="en"/>
                    </w:rPr>
                    <w:t>Served as a process improvement advocate, with respect to the application of continuous quality improvement principles and practices.</w:t>
                  </w:r>
                </w:p>
              </w:tc>
            </w:tr>
            <w:tr w:rsidRPr="001D129E" w:rsidR="004F7C94" w:rsidTr="59746CEE" w14:paraId="3D6914E2" w14:textId="77777777">
              <w:tc>
                <w:tcPr>
                  <w:tcW w:w="9122" w:type="dxa"/>
                  <w:shd w:val="clear" w:color="auto" w:fill="FFFFFF" w:themeFill="background1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62"/>
                  </w:tblGrid>
                  <w:tr w:rsidRPr="00707254" w:rsidR="004F7C94" w:rsidTr="00C72AAC" w14:paraId="3C4EC63A" w14:textId="77777777">
                    <w:tc>
                      <w:tcPr>
                        <w:tcW w:w="9062" w:type="dxa"/>
                        <w:tcBorders>
                          <w:top w:val="nil"/>
                          <w:left w:val="nil"/>
                          <w:bottom w:val="single" w:color="auto" w:sz="4" w:space="0"/>
                          <w:right w:val="nil"/>
                        </w:tcBorders>
                        <w:vAlign w:val="center"/>
                      </w:tcPr>
                      <w:p w:rsidRPr="00707254" w:rsidR="004F7C94" w:rsidP="003B501A" w:rsidRDefault="004F7C94" w14:paraId="3D28B010" w14:textId="77777777">
                        <w:pPr>
                          <w:shd w:val="clear" w:color="auto" w:fill="17365D" w:themeFill="text2" w:themeFillShade="BF"/>
                          <w:spacing w:before="120" w:after="120" w:line="360" w:lineRule="auto"/>
                          <w:ind w:left="360" w:hanging="450"/>
                          <w:rPr>
                            <w:rFonts w:ascii="Trebuchet MS" w:hAnsi="Trebuchet MS"/>
                            <w:b/>
                          </w:rPr>
                        </w:pPr>
                        <w:r w:rsidRPr="00707254">
                          <w:rPr>
                            <w:rFonts w:ascii="Trebuchet MS" w:hAnsi="Trebuchet MS"/>
                            <w:b/>
                          </w:rPr>
                          <w:t xml:space="preserve">CREDENTIALS, APPRECIATIONS &amp; PERSONAL INFORMATION </w:t>
                        </w:r>
                      </w:p>
                      <w:tbl>
                        <w:tblPr>
                          <w:tblStyle w:val="TableGrid"/>
                          <w:tblW w:w="10850" w:type="dxa"/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127"/>
                          <w:gridCol w:w="8723"/>
                        </w:tblGrid>
                        <w:tr w:rsidRPr="00707254" w:rsidR="004F7C94" w:rsidTr="003B501A" w14:paraId="192DCDAE" w14:textId="77777777">
                          <w:trPr>
                            <w:trHeight w:val="302"/>
                          </w:trPr>
                          <w:tc>
                            <w:tcPr>
                              <w:tcW w:w="980" w:type="pct"/>
                            </w:tcPr>
                            <w:p w:rsidRPr="00707254" w:rsidR="004F7C94" w:rsidP="00340D5D" w:rsidRDefault="00C72AAC" w14:paraId="5CF7222A" w14:textId="3A61B90D">
                              <w:pPr>
                                <w:spacing w:line="360" w:lineRule="auto"/>
                                <w:ind w:left="-108" w:right="-392" w:firstLine="284"/>
                                <w:rPr>
                                  <w:rFonts w:ascii="Trebuchet MS" w:hAnsi="Trebuchet M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bCs/>
                                  <w:sz w:val="20"/>
                                  <w:szCs w:val="20"/>
                                </w:rPr>
                                <w:t>2012</w:t>
                              </w:r>
                            </w:p>
                          </w:tc>
                          <w:tc>
                            <w:tcPr>
                              <w:tcW w:w="4020" w:type="pct"/>
                            </w:tcPr>
                            <w:p w:rsidRPr="00707254" w:rsidR="004F7C94" w:rsidP="00C72AAC" w:rsidRDefault="004F7C94" w14:paraId="0FE6829F" w14:textId="4BDE3F34">
                              <w:pPr>
                                <w:spacing w:line="360" w:lineRule="auto"/>
                                <w:ind w:left="-108" w:right="-392" w:firstLine="284"/>
                                <w:rPr>
                                  <w:rFonts w:ascii="Trebuchet MS" w:hAnsi="Trebuchet MS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z w:val="20"/>
                                  <w:szCs w:val="20"/>
                                </w:rPr>
                                <w:t xml:space="preserve">BE in Computer Science from </w:t>
                              </w:r>
                              <w:r w:rsidR="00C72AAC">
                                <w:rPr>
                                  <w:rFonts w:ascii="Trebuchet MS" w:hAnsi="Trebuchet MS"/>
                                  <w:sz w:val="20"/>
                                  <w:szCs w:val="20"/>
                                </w:rPr>
                                <w:t>RGTU</w:t>
                              </w:r>
                              <w:r>
                                <w:rPr>
                                  <w:rFonts w:ascii="Trebuchet MS" w:hAnsi="Trebuchet MS"/>
                                  <w:sz w:val="20"/>
                                  <w:szCs w:val="20"/>
                                </w:rPr>
                                <w:t xml:space="preserve"> University, </w:t>
                              </w:r>
                              <w:r w:rsidR="00C72AAC">
                                <w:rPr>
                                  <w:rFonts w:ascii="Trebuchet MS" w:hAnsi="Trebuchet MS"/>
                                  <w:sz w:val="20"/>
                                  <w:szCs w:val="20"/>
                                </w:rPr>
                                <w:t>Indore</w:t>
                              </w:r>
                            </w:p>
                          </w:tc>
                        </w:tr>
                      </w:tbl>
                      <w:p w:rsidRPr="00707254" w:rsidR="004F7C94" w:rsidP="003B501A" w:rsidRDefault="004F7C94" w14:paraId="18FCFBA6" w14:textId="77777777">
                        <w:pPr>
                          <w:spacing w:line="360" w:lineRule="auto"/>
                          <w:rPr>
                            <w:rFonts w:ascii="Trebuchet MS" w:hAnsi="Trebuchet MS"/>
                          </w:rPr>
                        </w:pPr>
                      </w:p>
                    </w:tc>
                  </w:tr>
                  <w:tr w:rsidRPr="00707254" w:rsidR="004F7C94" w:rsidTr="00C72AAC" w14:paraId="61582AE0" w14:textId="77777777">
                    <w:tc>
                      <w:tcPr>
                        <w:tcW w:w="9062" w:type="dxa"/>
                        <w:tcBorders>
                          <w:top w:val="single" w:color="auto" w:sz="4" w:space="0"/>
                          <w:left w:val="nil"/>
                          <w:bottom w:val="nil"/>
                          <w:right w:val="nil"/>
                        </w:tcBorders>
                      </w:tcPr>
                      <w:p w:rsidRPr="00707254" w:rsidR="004F7C94" w:rsidP="003B501A" w:rsidRDefault="004F7C94" w14:paraId="35177E61" w14:textId="77777777">
                        <w:pPr>
                          <w:shd w:val="clear" w:color="auto" w:fill="17365D" w:themeFill="text2" w:themeFillShade="BF"/>
                          <w:spacing w:before="120" w:after="120" w:line="360" w:lineRule="auto"/>
                          <w:ind w:left="360" w:hanging="450"/>
                          <w:rPr>
                            <w:rFonts w:ascii="Trebuchet MS" w:hAnsi="Trebuchet MS"/>
                            <w:sz w:val="20"/>
                            <w:szCs w:val="20"/>
                          </w:rPr>
                        </w:pPr>
                        <w:r w:rsidRPr="00707254">
                          <w:rPr>
                            <w:rFonts w:ascii="Trebuchet MS" w:hAnsi="Trebuchet MS"/>
                            <w:b/>
                          </w:rPr>
                          <w:t>SOCIAL CONNECT</w:t>
                        </w:r>
                      </w:p>
                    </w:tc>
                  </w:tr>
                  <w:tr w:rsidRPr="000A2B1C" w:rsidR="004F7C94" w:rsidTr="00C72AAC" w14:paraId="3AE67EF4" w14:textId="77777777">
                    <w:tc>
                      <w:tcPr>
                        <w:tcW w:w="906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A2B1C" w:rsidR="00AF0848" w:rsidP="003B501A" w:rsidRDefault="004F7C94" w14:paraId="0E71B2D6" w14:textId="01C17E21">
                        <w:pPr>
                          <w:spacing w:before="240"/>
                          <w:rPr>
                            <w:rFonts w:ascii="Trebuchet MS" w:hAnsi="Trebuchet MS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A2B1C">
                          <w:rPr>
                            <w:rFonts w:ascii="Trebuchet MS" w:hAnsi="Trebuchet MS"/>
                            <w:b/>
                            <w:bCs/>
                            <w:sz w:val="20"/>
                            <w:szCs w:val="20"/>
                          </w:rPr>
                          <w:t xml:space="preserve">LinkedIn :  </w:t>
                        </w:r>
                        <w:r w:rsidRPr="00C465B5" w:rsidR="0061477C">
                          <w:rPr>
                            <w:rFonts w:ascii="Tahoma" w:hAnsi="Tahoma" w:cs="Tahoma"/>
                            <w:sz w:val="18"/>
                            <w:szCs w:val="18"/>
                          </w:rPr>
                          <w:t>https://www.linkedin.com/in/ankitjoshi391/</w:t>
                        </w:r>
                      </w:p>
                    </w:tc>
                  </w:tr>
                </w:tbl>
                <w:p w:rsidRPr="00AB24AF" w:rsidR="004F7C94" w:rsidP="00AF0848" w:rsidRDefault="004F7C94" w14:paraId="37A12DDC" w14:textId="0495B524">
                  <w:pPr>
                    <w:spacing w:before="240" w:line="240" w:lineRule="auto"/>
                    <w:rPr>
                      <w:rFonts w:ascii="Trebuchet MS" w:hAnsi="Trebuchet MS" w:cs="Arial"/>
                      <w:b/>
                      <w:sz w:val="21"/>
                      <w:szCs w:val="21"/>
                      <w:lang w:val="en"/>
                    </w:rPr>
                  </w:pPr>
                </w:p>
              </w:tc>
            </w:tr>
          </w:tbl>
          <w:p w:rsidRPr="001D129E" w:rsidR="004F7C94" w:rsidP="003B501A" w:rsidRDefault="004F7C94" w14:paraId="0352F247" w14:textId="77777777">
            <w:pPr>
              <w:spacing w:line="360" w:lineRule="auto"/>
              <w:rPr>
                <w:rFonts w:ascii="Trebuchet MS" w:hAnsi="Trebuchet MS" w:cs="Arial"/>
                <w:sz w:val="20"/>
                <w:szCs w:val="20"/>
                <w:lang w:val="en"/>
              </w:rPr>
            </w:pPr>
          </w:p>
        </w:tc>
      </w:tr>
      <w:tr w:rsidRPr="001D129E" w:rsidR="00BB4D46" w:rsidTr="59746CEE" w14:paraId="3955FA47" w14:textId="77777777">
        <w:tc>
          <w:tcPr>
            <w:tcW w:w="9632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1D129E" w:rsidR="00BB4D46" w:rsidP="003B501A" w:rsidRDefault="00BB4D46" w14:paraId="65639B9E" w14:textId="77777777">
            <w:pPr>
              <w:spacing w:line="360" w:lineRule="auto"/>
              <w:rPr>
                <w:rFonts w:ascii="Trebuchet MS" w:hAnsi="Trebuchet MS" w:cs="Arial"/>
                <w:sz w:val="20"/>
                <w:szCs w:val="20"/>
                <w:lang w:val="en"/>
              </w:rPr>
            </w:pPr>
          </w:p>
        </w:tc>
      </w:tr>
    </w:tbl>
    <w:p w:rsidRPr="004F7C94" w:rsidR="000F5F1E" w:rsidP="00AF0848" w:rsidRDefault="000F5F1E" w14:paraId="79B9A554" w14:textId="148B49B0"/>
    <w:sectPr w:rsidRPr="004F7C94" w:rsidR="000F5F1E" w:rsidSect="00922D8B">
      <w:headerReference w:type="default" r:id="rId11"/>
      <w:footerReference w:type="default" r:id="rId12"/>
      <w:pgSz w:w="12240" w:h="15840" w:orient="portrait"/>
      <w:pgMar w:top="1134" w:right="1304" w:bottom="1361" w:left="1304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DE7" w:rsidP="00030318" w:rsidRDefault="00016DE7" w14:paraId="6EEBD129" w14:textId="77777777">
      <w:pPr>
        <w:spacing w:after="0" w:line="240" w:lineRule="auto"/>
      </w:pPr>
      <w:r>
        <w:separator/>
      </w:r>
    </w:p>
  </w:endnote>
  <w:endnote w:type="continuationSeparator" w:id="0">
    <w:p w:rsidR="00016DE7" w:rsidP="00030318" w:rsidRDefault="00016DE7" w14:paraId="66FA263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0D5" w:rsidP="00DC5DB6" w:rsidRDefault="00016DE7" w14:paraId="79B9A55A" w14:textId="27844909">
    <w:pPr>
      <w:pStyle w:val="Footer"/>
      <w:tabs>
        <w:tab w:val="left" w:pos="2834"/>
        <w:tab w:val="right" w:pos="9632"/>
      </w:tabs>
    </w:pPr>
    <w:hyperlink w:history="1" r:id="rId1">
      <w:r w:rsidRPr="000A4B76" w:rsidR="005A20D5">
        <w:rPr>
          <w:rStyle w:val="Hyperlink"/>
          <w:sz w:val="16"/>
        </w:rPr>
        <w:t>http://www.mastek.com</w:t>
      </w:r>
    </w:hyperlink>
    <w:r w:rsidRPr="000A4B76" w:rsidR="005A20D5">
      <w:rPr>
        <w:sz w:val="16"/>
      </w:rPr>
      <w:t xml:space="preserve"> </w:t>
    </w:r>
    <w:r w:rsidR="005A20D5">
      <w:rPr>
        <w:sz w:val="16"/>
      </w:rPr>
      <w:t xml:space="preserve">  </w:t>
    </w:r>
    <w:r w:rsidR="005A20D5">
      <w:tab/>
    </w:r>
    <w:r w:rsidR="005A20D5">
      <w:tab/>
    </w:r>
    <w:r w:rsidR="005A20D5">
      <w:tab/>
    </w:r>
    <w:r w:rsidR="005A20D5">
      <w:t xml:space="preserve">Page </w:t>
    </w:r>
    <w:sdt>
      <w:sdtPr>
        <w:id w:val="-152471045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A20D5">
          <w:fldChar w:fldCharType="begin"/>
        </w:r>
        <w:r w:rsidR="005A20D5">
          <w:instrText xml:space="preserve"> PAGE   \* MERGEFORMAT </w:instrText>
        </w:r>
        <w:r w:rsidR="005A20D5">
          <w:fldChar w:fldCharType="separate"/>
        </w:r>
        <w:r w:rsidR="00CB02DF">
          <w:rPr>
            <w:noProof/>
          </w:rPr>
          <w:t>8</w:t>
        </w:r>
        <w:r w:rsidR="005A20D5">
          <w:rPr>
            <w:noProof/>
          </w:rPr>
          <w:fldChar w:fldCharType="end"/>
        </w:r>
      </w:sdtContent>
    </w:sdt>
  </w:p>
  <w:p w:rsidR="005A20D5" w:rsidP="00DC5DB6" w:rsidRDefault="005A20D5" w14:paraId="79B9A55B" w14:textId="77777777">
    <w:pPr>
      <w:pStyle w:val="Footer"/>
      <w:tabs>
        <w:tab w:val="clear" w:pos="4680"/>
        <w:tab w:val="clear" w:pos="9360"/>
        <w:tab w:val="left" w:pos="615"/>
        <w:tab w:val="left" w:pos="5535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DE7" w:rsidP="00030318" w:rsidRDefault="00016DE7" w14:paraId="165DC0A9" w14:textId="77777777">
      <w:pPr>
        <w:spacing w:after="0" w:line="240" w:lineRule="auto"/>
      </w:pPr>
      <w:r>
        <w:separator/>
      </w:r>
    </w:p>
  </w:footnote>
  <w:footnote w:type="continuationSeparator" w:id="0">
    <w:p w:rsidR="00016DE7" w:rsidP="00030318" w:rsidRDefault="00016DE7" w14:paraId="268584E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5A20D5" w:rsidP="00FD3DF1" w:rsidRDefault="00FD3DF1" w14:paraId="79B9A559" w14:textId="77777777">
    <w:pPr>
      <w:pStyle w:val="Header"/>
      <w:ind w:left="8640"/>
    </w:pPr>
    <w:r>
      <w:rPr>
        <w:noProof/>
        <w:lang w:val="en-IN" w:eastAsia="en-IN"/>
      </w:rPr>
      <w:drawing>
        <wp:inline distT="0" distB="0" distL="0" distR="0" wp14:anchorId="79B9A55C" wp14:editId="79B9A55D">
          <wp:extent cx="1024693" cy="474980"/>
          <wp:effectExtent l="0" t="0" r="4445" b="1270"/>
          <wp:docPr id="1" name="Picture 1" descr="C:\Users\faheems\AppData\Local\Microsoft\Windows\INetCache\Content.Word\MAS0247 Mastek Maste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aheems\AppData\Local\Microsoft\Windows\INetCache\Content.Word\MAS0247 Mastek Master 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37" t="30962" r="15829" b="29272"/>
                  <a:stretch/>
                </pic:blipFill>
                <pic:spPr bwMode="auto">
                  <a:xfrm>
                    <a:off x="0" y="0"/>
                    <a:ext cx="1136483" cy="5267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6">
    <w:nsid w:val="f2c38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" w15:restartNumberingAfterBreak="0">
    <w:nsid w:val="02204508"/>
    <w:multiLevelType w:val="hybridMultilevel"/>
    <w:tmpl w:val="EDA2DEE6"/>
    <w:lvl w:ilvl="0" w:tplc="04090005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2" w15:restartNumberingAfterBreak="0">
    <w:nsid w:val="02663039"/>
    <w:multiLevelType w:val="hybridMultilevel"/>
    <w:tmpl w:val="852429F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6E5B51"/>
    <w:multiLevelType w:val="hybridMultilevel"/>
    <w:tmpl w:val="1B54C52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854712"/>
    <w:multiLevelType w:val="hybridMultilevel"/>
    <w:tmpl w:val="725A44BC"/>
    <w:lvl w:ilvl="0" w:tplc="0409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5" w15:restartNumberingAfterBreak="0">
    <w:nsid w:val="08AF4170"/>
    <w:multiLevelType w:val="hybridMultilevel"/>
    <w:tmpl w:val="ADE230A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0B03119C"/>
    <w:multiLevelType w:val="hybridMultilevel"/>
    <w:tmpl w:val="807C7C52"/>
    <w:lvl w:ilvl="0" w:tplc="8D08DE5E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B9D376F"/>
    <w:multiLevelType w:val="hybridMultilevel"/>
    <w:tmpl w:val="9B64C35A"/>
    <w:lvl w:ilvl="0" w:tplc="E3F60BB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8" w15:restartNumberingAfterBreak="0">
    <w:nsid w:val="0C4E2E5A"/>
    <w:multiLevelType w:val="hybridMultilevel"/>
    <w:tmpl w:val="FAE83726"/>
    <w:lvl w:ilvl="0" w:tplc="E3F60BB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9" w15:restartNumberingAfterBreak="0">
    <w:nsid w:val="0CC51FBA"/>
    <w:multiLevelType w:val="hybridMultilevel"/>
    <w:tmpl w:val="B964A82A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0D581F88"/>
    <w:multiLevelType w:val="hybridMultilevel"/>
    <w:tmpl w:val="D6A2842E"/>
    <w:lvl w:ilvl="0" w:tplc="04090005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11" w15:restartNumberingAfterBreak="0">
    <w:nsid w:val="1F5666D6"/>
    <w:multiLevelType w:val="hybridMultilevel"/>
    <w:tmpl w:val="E7B8142C"/>
    <w:lvl w:ilvl="0" w:tplc="8D08DE5E">
      <w:start w:val="1"/>
      <w:numFmt w:val="bullet"/>
      <w:lvlText w:val="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2406FF3"/>
    <w:multiLevelType w:val="hybridMultilevel"/>
    <w:tmpl w:val="0A6AC14C"/>
    <w:lvl w:ilvl="0" w:tplc="E3F60BB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13" w15:restartNumberingAfterBreak="0">
    <w:nsid w:val="39E259C1"/>
    <w:multiLevelType w:val="hybridMultilevel"/>
    <w:tmpl w:val="08EA4B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87312A"/>
    <w:multiLevelType w:val="multilevel"/>
    <w:tmpl w:val="85A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2283226"/>
    <w:multiLevelType w:val="hybridMultilevel"/>
    <w:tmpl w:val="3A540CB8"/>
    <w:lvl w:ilvl="0" w:tplc="E3F60BB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0F517B"/>
    <w:multiLevelType w:val="hybridMultilevel"/>
    <w:tmpl w:val="629670B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FCC05D7"/>
    <w:multiLevelType w:val="hybridMultilevel"/>
    <w:tmpl w:val="38D015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B31C07"/>
    <w:multiLevelType w:val="hybridMultilevel"/>
    <w:tmpl w:val="E034F02C"/>
    <w:lvl w:ilvl="0" w:tplc="E3F60BB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19" w15:restartNumberingAfterBreak="0">
    <w:nsid w:val="57C90234"/>
    <w:multiLevelType w:val="hybridMultilevel"/>
    <w:tmpl w:val="27C8AE9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5C07345E"/>
    <w:multiLevelType w:val="multilevel"/>
    <w:tmpl w:val="832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4E15E0E"/>
    <w:multiLevelType w:val="multilevel"/>
    <w:tmpl w:val="216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A3E0BB3"/>
    <w:multiLevelType w:val="multilevel"/>
    <w:tmpl w:val="28E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73632CC"/>
    <w:multiLevelType w:val="hybridMultilevel"/>
    <w:tmpl w:val="EECA6C1C"/>
    <w:lvl w:ilvl="0" w:tplc="0409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24" w15:restartNumberingAfterBreak="0">
    <w:nsid w:val="79917F41"/>
    <w:multiLevelType w:val="hybridMultilevel"/>
    <w:tmpl w:val="5792D7A8"/>
    <w:lvl w:ilvl="0" w:tplc="8D08DE5E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A5E2888"/>
    <w:multiLevelType w:val="hybridMultilevel"/>
    <w:tmpl w:val="36860F22"/>
    <w:lvl w:ilvl="0" w:tplc="E3F60BB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6"/>
  </w:num>
  <w:num w:numId="1">
    <w:abstractNumId w:val="24"/>
  </w:num>
  <w:num w:numId="2">
    <w:abstractNumId w:val="6"/>
  </w:num>
  <w:num w:numId="3">
    <w:abstractNumId w:val="11"/>
  </w:num>
  <w:num w:numId="4">
    <w:abstractNumId w:val="3"/>
  </w:num>
  <w:num w:numId="5">
    <w:abstractNumId w:val="2"/>
  </w:num>
  <w:num w:numId="6">
    <w:abstractNumId w:val="20"/>
  </w:num>
  <w:num w:numId="7">
    <w:abstractNumId w:val="22"/>
  </w:num>
  <w:num w:numId="8">
    <w:abstractNumId w:val="14"/>
  </w:num>
  <w:num w:numId="9">
    <w:abstractNumId w:val="21"/>
  </w:num>
  <w:num w:numId="10">
    <w:abstractNumId w:val="16"/>
  </w:num>
  <w:num w:numId="11">
    <w:abstractNumId w:val="5"/>
  </w:num>
  <w:num w:numId="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0"/>
  </w:num>
  <w:num w:numId="15">
    <w:abstractNumId w:val="19"/>
  </w:num>
  <w:num w:numId="16">
    <w:abstractNumId w:val="9"/>
  </w:num>
  <w:num w:numId="17">
    <w:abstractNumId w:val="15"/>
  </w:num>
  <w:num w:numId="18">
    <w:abstractNumId w:val="23"/>
  </w:num>
  <w:num w:numId="19">
    <w:abstractNumId w:val="25"/>
  </w:num>
  <w:num w:numId="20">
    <w:abstractNumId w:val="4"/>
  </w:num>
  <w:num w:numId="21">
    <w:abstractNumId w:val="12"/>
  </w:num>
  <w:num w:numId="22">
    <w:abstractNumId w:val="8"/>
  </w:num>
  <w:num w:numId="23">
    <w:abstractNumId w:val="1"/>
  </w:num>
  <w:num w:numId="24">
    <w:abstractNumId w:val="18"/>
  </w:num>
  <w:num w:numId="25">
    <w:abstractNumId w:val="10"/>
  </w:num>
  <w:num w:numId="26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attachedTemplate r:id="rId1"/>
  <w:trackRevisions w:val="false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DF1"/>
    <w:rsid w:val="00014DBD"/>
    <w:rsid w:val="00016C86"/>
    <w:rsid w:val="00016DE7"/>
    <w:rsid w:val="00023A6F"/>
    <w:rsid w:val="00024548"/>
    <w:rsid w:val="000265F8"/>
    <w:rsid w:val="00030318"/>
    <w:rsid w:val="000326EA"/>
    <w:rsid w:val="0006187B"/>
    <w:rsid w:val="00065970"/>
    <w:rsid w:val="00067AE0"/>
    <w:rsid w:val="00083B8B"/>
    <w:rsid w:val="00095B90"/>
    <w:rsid w:val="000A267D"/>
    <w:rsid w:val="000A4B76"/>
    <w:rsid w:val="000A6F3C"/>
    <w:rsid w:val="000B15A6"/>
    <w:rsid w:val="000B314E"/>
    <w:rsid w:val="000B430B"/>
    <w:rsid w:val="000B6BEA"/>
    <w:rsid w:val="000C6B3D"/>
    <w:rsid w:val="000F092E"/>
    <w:rsid w:val="000F5E19"/>
    <w:rsid w:val="000F5F1E"/>
    <w:rsid w:val="0010565A"/>
    <w:rsid w:val="00112C29"/>
    <w:rsid w:val="001131DD"/>
    <w:rsid w:val="001224C5"/>
    <w:rsid w:val="001247C7"/>
    <w:rsid w:val="001263DE"/>
    <w:rsid w:val="00131C70"/>
    <w:rsid w:val="00132901"/>
    <w:rsid w:val="00134E78"/>
    <w:rsid w:val="0014072E"/>
    <w:rsid w:val="00141C1F"/>
    <w:rsid w:val="00143A3C"/>
    <w:rsid w:val="0017135A"/>
    <w:rsid w:val="00174D9E"/>
    <w:rsid w:val="00175180"/>
    <w:rsid w:val="001924DD"/>
    <w:rsid w:val="001957E6"/>
    <w:rsid w:val="001A0329"/>
    <w:rsid w:val="001A2B4D"/>
    <w:rsid w:val="001C55ED"/>
    <w:rsid w:val="001D0530"/>
    <w:rsid w:val="00202B98"/>
    <w:rsid w:val="00207946"/>
    <w:rsid w:val="00233D54"/>
    <w:rsid w:val="00246B99"/>
    <w:rsid w:val="0025098C"/>
    <w:rsid w:val="00255232"/>
    <w:rsid w:val="00260D5F"/>
    <w:rsid w:val="002662EF"/>
    <w:rsid w:val="00272B5B"/>
    <w:rsid w:val="00273CAD"/>
    <w:rsid w:val="00273DFB"/>
    <w:rsid w:val="00283EA8"/>
    <w:rsid w:val="00296A9C"/>
    <w:rsid w:val="002A02FD"/>
    <w:rsid w:val="002A4FA9"/>
    <w:rsid w:val="002A7EEB"/>
    <w:rsid w:val="002B41B0"/>
    <w:rsid w:val="002C6685"/>
    <w:rsid w:val="002C6E8D"/>
    <w:rsid w:val="002D6CEB"/>
    <w:rsid w:val="002E37FF"/>
    <w:rsid w:val="002F19E5"/>
    <w:rsid w:val="00303480"/>
    <w:rsid w:val="00305227"/>
    <w:rsid w:val="003134F4"/>
    <w:rsid w:val="00320DD1"/>
    <w:rsid w:val="00340D5D"/>
    <w:rsid w:val="00343088"/>
    <w:rsid w:val="00344F2D"/>
    <w:rsid w:val="00350994"/>
    <w:rsid w:val="00360C07"/>
    <w:rsid w:val="00364B90"/>
    <w:rsid w:val="00365BC9"/>
    <w:rsid w:val="00367AC5"/>
    <w:rsid w:val="003725F8"/>
    <w:rsid w:val="0038365B"/>
    <w:rsid w:val="003924A8"/>
    <w:rsid w:val="003945D9"/>
    <w:rsid w:val="003A6989"/>
    <w:rsid w:val="003E3328"/>
    <w:rsid w:val="003E7E4F"/>
    <w:rsid w:val="00405D9D"/>
    <w:rsid w:val="00405DFA"/>
    <w:rsid w:val="0041163A"/>
    <w:rsid w:val="00425E69"/>
    <w:rsid w:val="0043501F"/>
    <w:rsid w:val="00443B92"/>
    <w:rsid w:val="00451DC7"/>
    <w:rsid w:val="00452AB5"/>
    <w:rsid w:val="004653DF"/>
    <w:rsid w:val="004654F7"/>
    <w:rsid w:val="00466C9B"/>
    <w:rsid w:val="00480436"/>
    <w:rsid w:val="00485E24"/>
    <w:rsid w:val="00486336"/>
    <w:rsid w:val="0049409F"/>
    <w:rsid w:val="004A0B70"/>
    <w:rsid w:val="004B3DDD"/>
    <w:rsid w:val="004B5E89"/>
    <w:rsid w:val="004C5086"/>
    <w:rsid w:val="004D5555"/>
    <w:rsid w:val="004E49F0"/>
    <w:rsid w:val="004E4A54"/>
    <w:rsid w:val="004F384D"/>
    <w:rsid w:val="004F6F99"/>
    <w:rsid w:val="004F7C94"/>
    <w:rsid w:val="005048DD"/>
    <w:rsid w:val="00513BDC"/>
    <w:rsid w:val="005168A8"/>
    <w:rsid w:val="0052250D"/>
    <w:rsid w:val="0052448C"/>
    <w:rsid w:val="005249D9"/>
    <w:rsid w:val="00525D2C"/>
    <w:rsid w:val="005303DB"/>
    <w:rsid w:val="0053273E"/>
    <w:rsid w:val="00533A06"/>
    <w:rsid w:val="0055000D"/>
    <w:rsid w:val="00554512"/>
    <w:rsid w:val="00562C01"/>
    <w:rsid w:val="00570BE3"/>
    <w:rsid w:val="00580DA7"/>
    <w:rsid w:val="00580FFC"/>
    <w:rsid w:val="00585836"/>
    <w:rsid w:val="005858AB"/>
    <w:rsid w:val="00585A5F"/>
    <w:rsid w:val="005A0C59"/>
    <w:rsid w:val="005A14E4"/>
    <w:rsid w:val="005A20D5"/>
    <w:rsid w:val="005B210C"/>
    <w:rsid w:val="005B48E1"/>
    <w:rsid w:val="005C6AE6"/>
    <w:rsid w:val="005D0BE9"/>
    <w:rsid w:val="005D1EE2"/>
    <w:rsid w:val="005D651F"/>
    <w:rsid w:val="005E5CE1"/>
    <w:rsid w:val="005F59F9"/>
    <w:rsid w:val="00602642"/>
    <w:rsid w:val="006070ED"/>
    <w:rsid w:val="0061477C"/>
    <w:rsid w:val="00627CF1"/>
    <w:rsid w:val="00637A63"/>
    <w:rsid w:val="00653CB2"/>
    <w:rsid w:val="00657ABB"/>
    <w:rsid w:val="00667BB9"/>
    <w:rsid w:val="00673C2A"/>
    <w:rsid w:val="006826A9"/>
    <w:rsid w:val="00691ACE"/>
    <w:rsid w:val="00692BFC"/>
    <w:rsid w:val="00693A39"/>
    <w:rsid w:val="006C3CC2"/>
    <w:rsid w:val="006C74A1"/>
    <w:rsid w:val="006E18F0"/>
    <w:rsid w:val="006E1F54"/>
    <w:rsid w:val="006E6A75"/>
    <w:rsid w:val="006E72D2"/>
    <w:rsid w:val="006E76F3"/>
    <w:rsid w:val="006F5A1A"/>
    <w:rsid w:val="0070406F"/>
    <w:rsid w:val="0070688E"/>
    <w:rsid w:val="00707254"/>
    <w:rsid w:val="00710374"/>
    <w:rsid w:val="00710B36"/>
    <w:rsid w:val="0071693F"/>
    <w:rsid w:val="00725B51"/>
    <w:rsid w:val="00735B34"/>
    <w:rsid w:val="00736424"/>
    <w:rsid w:val="00741C03"/>
    <w:rsid w:val="007421AA"/>
    <w:rsid w:val="007424B8"/>
    <w:rsid w:val="0074672B"/>
    <w:rsid w:val="0076160F"/>
    <w:rsid w:val="00787920"/>
    <w:rsid w:val="00793A87"/>
    <w:rsid w:val="007A6D1D"/>
    <w:rsid w:val="007C2A5B"/>
    <w:rsid w:val="007C3FF0"/>
    <w:rsid w:val="007C42D8"/>
    <w:rsid w:val="007D655A"/>
    <w:rsid w:val="007E4563"/>
    <w:rsid w:val="007E6693"/>
    <w:rsid w:val="007F68A7"/>
    <w:rsid w:val="008030E0"/>
    <w:rsid w:val="0080348A"/>
    <w:rsid w:val="00821E22"/>
    <w:rsid w:val="008268DB"/>
    <w:rsid w:val="008300FA"/>
    <w:rsid w:val="00837EF9"/>
    <w:rsid w:val="00842E54"/>
    <w:rsid w:val="00861306"/>
    <w:rsid w:val="008657B5"/>
    <w:rsid w:val="0087752D"/>
    <w:rsid w:val="008812EF"/>
    <w:rsid w:val="00884720"/>
    <w:rsid w:val="00885958"/>
    <w:rsid w:val="00890D86"/>
    <w:rsid w:val="008A34EB"/>
    <w:rsid w:val="008B258C"/>
    <w:rsid w:val="008B61FA"/>
    <w:rsid w:val="008C3039"/>
    <w:rsid w:val="008D0E28"/>
    <w:rsid w:val="008F5A74"/>
    <w:rsid w:val="009141DF"/>
    <w:rsid w:val="00915B2D"/>
    <w:rsid w:val="00920E91"/>
    <w:rsid w:val="00922D8B"/>
    <w:rsid w:val="009276F3"/>
    <w:rsid w:val="00937F88"/>
    <w:rsid w:val="00952619"/>
    <w:rsid w:val="009561C3"/>
    <w:rsid w:val="009764C1"/>
    <w:rsid w:val="0098404F"/>
    <w:rsid w:val="009B0B1A"/>
    <w:rsid w:val="009C1600"/>
    <w:rsid w:val="009C7226"/>
    <w:rsid w:val="009C7B49"/>
    <w:rsid w:val="009D61B5"/>
    <w:rsid w:val="009E0179"/>
    <w:rsid w:val="00A00100"/>
    <w:rsid w:val="00A01212"/>
    <w:rsid w:val="00A059B8"/>
    <w:rsid w:val="00A227EB"/>
    <w:rsid w:val="00A255C6"/>
    <w:rsid w:val="00A348FF"/>
    <w:rsid w:val="00A34988"/>
    <w:rsid w:val="00A433A8"/>
    <w:rsid w:val="00A56485"/>
    <w:rsid w:val="00A67AA3"/>
    <w:rsid w:val="00A71B29"/>
    <w:rsid w:val="00A83C76"/>
    <w:rsid w:val="00AA0D48"/>
    <w:rsid w:val="00AA5F4D"/>
    <w:rsid w:val="00AC617E"/>
    <w:rsid w:val="00AE09AB"/>
    <w:rsid w:val="00AE78C8"/>
    <w:rsid w:val="00AF0848"/>
    <w:rsid w:val="00AF2674"/>
    <w:rsid w:val="00B019BC"/>
    <w:rsid w:val="00B06D35"/>
    <w:rsid w:val="00B1223F"/>
    <w:rsid w:val="00B13293"/>
    <w:rsid w:val="00B2056A"/>
    <w:rsid w:val="00B22A6B"/>
    <w:rsid w:val="00B2447C"/>
    <w:rsid w:val="00B33191"/>
    <w:rsid w:val="00B37528"/>
    <w:rsid w:val="00B5143F"/>
    <w:rsid w:val="00B71725"/>
    <w:rsid w:val="00B72F00"/>
    <w:rsid w:val="00B75019"/>
    <w:rsid w:val="00B77E56"/>
    <w:rsid w:val="00B96547"/>
    <w:rsid w:val="00B96589"/>
    <w:rsid w:val="00BB285B"/>
    <w:rsid w:val="00BB4D46"/>
    <w:rsid w:val="00BC681B"/>
    <w:rsid w:val="00BD112B"/>
    <w:rsid w:val="00BE6885"/>
    <w:rsid w:val="00BF2721"/>
    <w:rsid w:val="00C051DE"/>
    <w:rsid w:val="00C06960"/>
    <w:rsid w:val="00C14040"/>
    <w:rsid w:val="00C1461D"/>
    <w:rsid w:val="00C14758"/>
    <w:rsid w:val="00C15BEA"/>
    <w:rsid w:val="00C24CBB"/>
    <w:rsid w:val="00C37318"/>
    <w:rsid w:val="00C4291A"/>
    <w:rsid w:val="00C45B7A"/>
    <w:rsid w:val="00C50DC2"/>
    <w:rsid w:val="00C51C3F"/>
    <w:rsid w:val="00C51D5F"/>
    <w:rsid w:val="00C571D4"/>
    <w:rsid w:val="00C72AAC"/>
    <w:rsid w:val="00C8721C"/>
    <w:rsid w:val="00C923F8"/>
    <w:rsid w:val="00CA2B0F"/>
    <w:rsid w:val="00CA3030"/>
    <w:rsid w:val="00CB02DF"/>
    <w:rsid w:val="00CC2C00"/>
    <w:rsid w:val="00CC5424"/>
    <w:rsid w:val="00CD25D3"/>
    <w:rsid w:val="00CE058E"/>
    <w:rsid w:val="00CE3631"/>
    <w:rsid w:val="00CF404E"/>
    <w:rsid w:val="00D27864"/>
    <w:rsid w:val="00D372EE"/>
    <w:rsid w:val="00D473D7"/>
    <w:rsid w:val="00D475B6"/>
    <w:rsid w:val="00D608FE"/>
    <w:rsid w:val="00D74930"/>
    <w:rsid w:val="00D8033A"/>
    <w:rsid w:val="00D80C94"/>
    <w:rsid w:val="00D93E36"/>
    <w:rsid w:val="00D9593B"/>
    <w:rsid w:val="00DA0DA8"/>
    <w:rsid w:val="00DA1B74"/>
    <w:rsid w:val="00DA2041"/>
    <w:rsid w:val="00DA25B0"/>
    <w:rsid w:val="00DB2113"/>
    <w:rsid w:val="00DB6488"/>
    <w:rsid w:val="00DC4290"/>
    <w:rsid w:val="00DC5DB6"/>
    <w:rsid w:val="00DC628B"/>
    <w:rsid w:val="00DC6A63"/>
    <w:rsid w:val="00DC7124"/>
    <w:rsid w:val="00DD0991"/>
    <w:rsid w:val="00DF0E8B"/>
    <w:rsid w:val="00E04B4A"/>
    <w:rsid w:val="00E074E7"/>
    <w:rsid w:val="00E322A5"/>
    <w:rsid w:val="00E54E4B"/>
    <w:rsid w:val="00E70E02"/>
    <w:rsid w:val="00E83378"/>
    <w:rsid w:val="00E90E1A"/>
    <w:rsid w:val="00EA0A23"/>
    <w:rsid w:val="00EA1696"/>
    <w:rsid w:val="00EB606C"/>
    <w:rsid w:val="00EB7278"/>
    <w:rsid w:val="00EC684C"/>
    <w:rsid w:val="00ED41BA"/>
    <w:rsid w:val="00EE0863"/>
    <w:rsid w:val="00EE1BA2"/>
    <w:rsid w:val="00EE2DC0"/>
    <w:rsid w:val="00EE384B"/>
    <w:rsid w:val="00EE74B7"/>
    <w:rsid w:val="00F24E84"/>
    <w:rsid w:val="00F36B51"/>
    <w:rsid w:val="00F44B04"/>
    <w:rsid w:val="00F627FE"/>
    <w:rsid w:val="00F62DE5"/>
    <w:rsid w:val="00F73485"/>
    <w:rsid w:val="00F73C97"/>
    <w:rsid w:val="00F73F48"/>
    <w:rsid w:val="00F8778C"/>
    <w:rsid w:val="00F92E12"/>
    <w:rsid w:val="00F9325D"/>
    <w:rsid w:val="00FA115D"/>
    <w:rsid w:val="00FA18E7"/>
    <w:rsid w:val="00FA6367"/>
    <w:rsid w:val="00FB168F"/>
    <w:rsid w:val="00FC4D8F"/>
    <w:rsid w:val="00FC6B11"/>
    <w:rsid w:val="00FD2A86"/>
    <w:rsid w:val="00FD3DF1"/>
    <w:rsid w:val="00FE03D2"/>
    <w:rsid w:val="00FF6226"/>
    <w:rsid w:val="00FF75D3"/>
    <w:rsid w:val="07DE10F0"/>
    <w:rsid w:val="1ADC3A79"/>
    <w:rsid w:val="203F9732"/>
    <w:rsid w:val="24F6B447"/>
    <w:rsid w:val="2720C9B7"/>
    <w:rsid w:val="3CBDC2F2"/>
    <w:rsid w:val="3ED17C5B"/>
    <w:rsid w:val="48DBB573"/>
    <w:rsid w:val="59746CEE"/>
    <w:rsid w:val="5A438FB9"/>
    <w:rsid w:val="5B72ADEB"/>
    <w:rsid w:val="60652652"/>
    <w:rsid w:val="67B535AE"/>
    <w:rsid w:val="6A791EC4"/>
    <w:rsid w:val="6D4D633C"/>
    <w:rsid w:val="71BD2606"/>
    <w:rsid w:val="7AD57955"/>
    <w:rsid w:val="7AD76BD3"/>
    <w:rsid w:val="7FD6E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B9A4EC"/>
  <w15:docId w15:val="{3832989B-82CC-4FFF-AF29-16C62EEAE3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31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30318"/>
  </w:style>
  <w:style w:type="paragraph" w:styleId="Footer">
    <w:name w:val="footer"/>
    <w:basedOn w:val="Normal"/>
    <w:link w:val="FooterChar"/>
    <w:uiPriority w:val="99"/>
    <w:unhideWhenUsed/>
    <w:rsid w:val="0003031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30318"/>
  </w:style>
  <w:style w:type="paragraph" w:styleId="BalloonText">
    <w:name w:val="Balloon Text"/>
    <w:basedOn w:val="Normal"/>
    <w:link w:val="BalloonTextChar"/>
    <w:uiPriority w:val="99"/>
    <w:semiHidden/>
    <w:unhideWhenUsed/>
    <w:rsid w:val="000303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3031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3031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030318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3031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3631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FA18E7"/>
    <w:rPr>
      <w:sz w:val="18"/>
      <w:szCs w:val="18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FA18E7"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A18E7"/>
    <w:rPr>
      <w:sz w:val="24"/>
      <w:szCs w:val="24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FA18E7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A18E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60C07"/>
    <w:rPr>
      <w:color w:val="800080" w:themeColor="followedHyperlink"/>
      <w:u w:val="single"/>
    </w:rPr>
  </w:style>
  <w:style w:type="paragraph" w:styleId="Title">
    <w:name w:val="Title"/>
    <w:basedOn w:val="Normal"/>
    <w:next w:val="Subtitle"/>
    <w:link w:val="TitleChar"/>
    <w:qFormat/>
    <w:rsid w:val="00246B99"/>
    <w:pPr>
      <w:suppressAutoHyphens/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36"/>
      <w:szCs w:val="24"/>
      <w:lang w:eastAsia="ar-SA"/>
    </w:rPr>
  </w:style>
  <w:style w:type="character" w:styleId="TitleChar" w:customStyle="1">
    <w:name w:val="Title Char"/>
    <w:basedOn w:val="DefaultParagraphFont"/>
    <w:link w:val="Title"/>
    <w:rsid w:val="00246B99"/>
    <w:rPr>
      <w:rFonts w:ascii="Times New Roman" w:hAnsi="Times New Roman" w:eastAsia="Times New Roman" w:cs="Times New Roman"/>
      <w:b/>
      <w:bCs/>
      <w:sz w:val="36"/>
      <w:szCs w:val="24"/>
      <w:lang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B9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246B99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54E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ste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nita\Resume\Three%20Page%20Profi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Resume Document" ma:contentTypeID="0x010100092C1CAFAD4FF74385A95A2ABC9B22380050605FFF9E678544896F1E4C466F7DF1" ma:contentTypeVersion="26" ma:contentTypeDescription="" ma:contentTypeScope="" ma:versionID="757b9a9a6643bebb7b257b9f4a7d1269">
  <xsd:schema xmlns:xsd="http://www.w3.org/2001/XMLSchema" xmlns:xs="http://www.w3.org/2001/XMLSchema" xmlns:p="http://schemas.microsoft.com/office/2006/metadata/properties" xmlns:ns2="6492c5b1-a016-46a0-aead-28849070ceac" xmlns:ns3="ea38cbdb-2161-4ea5-a39b-97731b15e13f" targetNamespace="http://schemas.microsoft.com/office/2006/metadata/properties" ma:root="true" ma:fieldsID="055ddc497e6aa6949ab3d60354e5f252" ns2:_="" ns3:_="">
    <xsd:import namespace="6492c5b1-a016-46a0-aead-28849070ceac"/>
    <xsd:import namespace="ea38cbdb-2161-4ea5-a39b-97731b15e13f"/>
    <xsd:element name="properties">
      <xsd:complexType>
        <xsd:sequence>
          <xsd:element name="documentManagement">
            <xsd:complexType>
              <xsd:all>
                <xsd:element ref="ns3:UK_x0020__x002d__x0020_SC" minOccurs="0"/>
                <xsd:element ref="ns3:UK_x0020__x002d__x0020_Long_x0020_Term" minOccurs="0"/>
                <xsd:element ref="ns3:US_x0020__x002d__x0020_H1_x0020_B_x0020__x002f__x0020_L1_x0020_Visa" minOccurs="0"/>
                <xsd:element ref="ns3:Resume_x0020_Checklist_x0020_Validated" minOccurs="0"/>
                <xsd:element ref="ns2:Designation" minOccurs="0"/>
                <xsd:element ref="ns2:Employee" minOccurs="0"/>
                <xsd:element ref="ns2:Employee_x0020_Name" minOccurs="0"/>
                <xsd:element ref="ns2:Employee_x0020_Number" minOccurs="0"/>
                <xsd:element ref="ns2:Last_x0020_Updated" minOccurs="0"/>
                <xsd:element ref="ns2:TaxCatchAll" minOccurs="0"/>
                <xsd:element ref="ns2:TaxCatchAllLabel" minOccurs="0"/>
                <xsd:element ref="ns2:Unit" minOccurs="0"/>
                <xsd:element ref="ns2:UserId" minOccurs="0"/>
                <xsd:element ref="ns2:Grade" minOccurs="0"/>
                <xsd:element ref="ns3:tempUID" minOccurs="0"/>
                <xsd:element ref="ns2:TaxKeywordTaxHTField" minOccurs="0"/>
                <xsd:element ref="ns2:n079a083db6b4cf4a00eb1d43a4bf1b0" minOccurs="0"/>
                <xsd:element ref="ns2:gb8b0b1be90d44fe9205b471e1b03735" minOccurs="0"/>
                <xsd:element ref="ns2:OnTalentMgmt" minOccurs="0"/>
                <xsd:element ref="ns2:Manager" minOccurs="0"/>
                <xsd:element ref="ns2:WBS" minOccurs="0"/>
                <xsd:element ref="ns3:tempUser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2c5b1-a016-46a0-aead-28849070ceac" elementFormDefault="qualified">
    <xsd:import namespace="http://schemas.microsoft.com/office/2006/documentManagement/types"/>
    <xsd:import namespace="http://schemas.microsoft.com/office/infopath/2007/PartnerControls"/>
    <xsd:element name="Designation" ma:index="8" nillable="true" ma:displayName="Designation" ma:hidden="true" ma:internalName="Designation0" ma:readOnly="false">
      <xsd:simpleType>
        <xsd:restriction base="dms:Text">
          <xsd:maxLength value="255"/>
        </xsd:restriction>
      </xsd:simpleType>
    </xsd:element>
    <xsd:element name="Employee" ma:index="9" nillable="true" ma:displayName="Employee" ma:hidden="true" ma:list="UserInfo" ma:SharePointGroup="0" ma:internalName="Employee0" ma:readOnly="false" ma:showField="PictureOnly_Size_48px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ployee_x0020_Name" ma:index="10" nillable="true" ma:displayName="Employee Name" ma:hidden="true" ma:internalName="Employee_x0020_Name0" ma:readOnly="false">
      <xsd:simpleType>
        <xsd:restriction base="dms:Text">
          <xsd:maxLength value="255"/>
        </xsd:restriction>
      </xsd:simpleType>
    </xsd:element>
    <xsd:element name="Employee_x0020_Number" ma:index="11" nillable="true" ma:displayName="Employee Number" ma:decimals="0" ma:hidden="true" ma:internalName="Employee_x0020_Number0" ma:readOnly="false">
      <xsd:simpleType>
        <xsd:restriction base="dms:Number"/>
      </xsd:simpleType>
    </xsd:element>
    <xsd:element name="Last_x0020_Updated" ma:index="12" nillable="true" ma:displayName="Last Updated" ma:default="[today]" ma:format="DateTime" ma:hidden="true" ma:internalName="Last_x0020_Updated0" ma:readOnly="false">
      <xsd:simpleType>
        <xsd:restriction base="dms:DateTime"/>
      </xsd:simpleType>
    </xsd:element>
    <xsd:element name="TaxCatchAll" ma:index="13" nillable="true" ma:displayName="Taxonomy Catch All Column" ma:description="" ma:hidden="true" ma:list="{fa4e6a2a-34ed-40e8-8ab4-13f8dbdc9aad}" ma:internalName="TaxCatchAll" ma:showField="CatchAllData" ma:web="6492c5b1-a016-46a0-aead-28849070ce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description="" ma:hidden="true" ma:list="{fa4e6a2a-34ed-40e8-8ab4-13f8dbdc9aad}" ma:internalName="TaxCatchAllLabel" ma:readOnly="true" ma:showField="CatchAllDataLabel" ma:web="6492c5b1-a016-46a0-aead-28849070ce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Unit" ma:index="15" nillable="true" ma:displayName="Unit" ma:hidden="true" ma:internalName="Unit0" ma:readOnly="false">
      <xsd:simpleType>
        <xsd:restriction base="dms:Text">
          <xsd:maxLength value="255"/>
        </xsd:restriction>
      </xsd:simpleType>
    </xsd:element>
    <xsd:element name="UserId" ma:index="16" nillable="true" ma:displayName="UserId" ma:hidden="true" ma:internalName="UserId0" ma:readOnly="false">
      <xsd:simpleType>
        <xsd:restriction base="dms:Text">
          <xsd:maxLength value="255"/>
        </xsd:restriction>
      </xsd:simpleType>
    </xsd:element>
    <xsd:element name="Grade" ma:index="17" nillable="true" ma:displayName="Grade" ma:hidden="true" ma:internalName="Grade" ma:readOnly="false">
      <xsd:simpleType>
        <xsd:restriction base="dms:Text">
          <xsd:maxLength value="255"/>
        </xsd:restriction>
      </xsd:simpleType>
    </xsd:element>
    <xsd:element name="TaxKeywordTaxHTField" ma:index="23" nillable="true" ma:taxonomy="true" ma:internalName="TaxKeywordTaxHTField" ma:taxonomyFieldName="TaxKeyword" ma:displayName="Enterprise Keywords" ma:readOnly="false" ma:fieldId="{23f27201-bee3-471e-b2e7-b64fd8b7ca38}" ma:taxonomyMulti="true" ma:sspId="79436181-6ac7-4620-95a8-5fa159db9a5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n079a083db6b4cf4a00eb1d43a4bf1b0" ma:index="25" ma:taxonomy="true" ma:internalName="n079a083db6b4cf4a00eb1d43a4bf1b0" ma:taxonomyFieldName="Profiles_x0020_Primary_x0020_Skills" ma:displayName="Primary Skills" ma:default="" ma:fieldId="{7079a083-db6b-4cf4-a00e-b1d43a4bf1b0}" ma:taxonomyMulti="true" ma:sspId="79436181-6ac7-4620-95a8-5fa159db9a54" ma:termSetId="3a55885d-bc72-48fe-b43b-46a205ccd0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b8b0b1be90d44fe9205b471e1b03735" ma:index="27" nillable="true" ma:taxonomy="true" ma:internalName="gb8b0b1be90d44fe9205b471e1b03735" ma:taxonomyFieldName="Profiles_x0020_Secondary_x0020_Skills" ma:displayName="Secondary Skills" ma:default="" ma:fieldId="{0b8b0b1b-e90d-44fe-9205-b471e1b03735}" ma:taxonomyMulti="true" ma:sspId="79436181-6ac7-4620-95a8-5fa159db9a54" ma:termSetId="3a55885d-bc72-48fe-b43b-46a205ccd0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nTalentMgmt" ma:index="29" nillable="true" ma:displayName="OnTalentMgmt" ma:hidden="true" ma:internalName="OnTalentMgmt" ma:readOnly="false">
      <xsd:simpleType>
        <xsd:restriction base="dms:Text">
          <xsd:maxLength value="255"/>
        </xsd:restriction>
      </xsd:simpleType>
    </xsd:element>
    <xsd:element name="Manager" ma:index="30" nillable="true" ma:displayName="Manager" ma:hidden="true" ma:list="UserInfo" ma:SharePointGroup="0" ma:internalName="Manag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WBS" ma:index="31" nillable="true" ma:displayName="WBS" ma:hidden="true" ma:internalName="WB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cbdb-2161-4ea5-a39b-97731b15e13f" elementFormDefault="qualified">
    <xsd:import namespace="http://schemas.microsoft.com/office/2006/documentManagement/types"/>
    <xsd:import namespace="http://schemas.microsoft.com/office/infopath/2007/PartnerControls"/>
    <xsd:element name="UK_x0020__x002d__x0020_SC" ma:index="3" nillable="true" ma:displayName="UK - SC" ma:default="0" ma:description="UK - Security Cleared" ma:internalName="UK_x0020__x002d__x0020_SC">
      <xsd:simpleType>
        <xsd:restriction base="dms:Boolean"/>
      </xsd:simpleType>
    </xsd:element>
    <xsd:element name="UK_x0020__x002d__x0020_Long_x0020_Term" ma:index="4" nillable="true" ma:displayName="UK - Long Term / Short Term" ma:default="0" ma:description="Holding PR / Long term / Short term visa." ma:internalName="UK_x0020__x002d__x0020_Long_x0020_Term">
      <xsd:simpleType>
        <xsd:restriction base="dms:Boolean"/>
      </xsd:simpleType>
    </xsd:element>
    <xsd:element name="US_x0020__x002d__x0020_H1_x0020_B_x0020__x002f__x0020_L1_x0020_Visa" ma:index="5" nillable="true" ma:displayName="US - H1 B / L1 Visa" ma:default="0" ma:description="Holding US - H1 B / L1 Visa" ma:internalName="US_x0020__x002d__x0020_H1_x0020_B_x0020__x002f__x0020_L1_x0020_Visa">
      <xsd:simpleType>
        <xsd:restriction base="dms:Boolean"/>
      </xsd:simpleType>
    </xsd:element>
    <xsd:element name="Resume_x0020_Checklist_x0020_Validated" ma:index="6" nillable="true" ma:displayName="Resume Checklist Validated" ma:default="0" ma:description="Have you validated your Resume against checklist?" ma:internalName="Resume_x0020_Checklist_x0020_Validated">
      <xsd:simpleType>
        <xsd:restriction base="dms:Boolean"/>
      </xsd:simpleType>
    </xsd:element>
    <xsd:element name="tempUID" ma:index="20" nillable="true" ma:displayName="tempUID" ma:hidden="true" ma:internalName="tempUID" ma:readOnly="false">
      <xsd:simpleType>
        <xsd:restriction base="dms:Text">
          <xsd:maxLength value="255"/>
        </xsd:restriction>
      </xsd:simpleType>
    </xsd:element>
    <xsd:element name="tempUserID" ma:index="32" nillable="true" ma:displayName="tempUserID" ma:internalName="tempUser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8" ma:displayName="Content Type"/>
        <xsd:element ref="dc:title" minOccurs="0" maxOccurs="1" ma:displayName="ResumeID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UID xmlns="ea38cbdb-2161-4ea5-a39b-97731b15e13f" xsi:nil="true"/>
    <UK_x0020__x002d__x0020_Long_x0020_Term xmlns="ea38cbdb-2161-4ea5-a39b-97731b15e13f">false</UK_x0020__x002d__x0020_Long_x0020_Term>
    <US_x0020__x002d__x0020_H1_x0020_B_x0020__x002f__x0020_L1_x0020_Visa xmlns="ea38cbdb-2161-4ea5-a39b-97731b15e13f">false</US_x0020__x002d__x0020_H1_x0020_B_x0020__x002f__x0020_L1_x0020_Visa>
    <n079a083db6b4cf4a00eb1d43a4bf1b0 xmlns="6492c5b1-a016-46a0-aead-28849070cea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Analysis</TermName>
          <TermId xmlns="http://schemas.microsoft.com/office/infopath/2007/PartnerControls">d7cf2332-2c79-4159-9e5b-92dde483247a</TermId>
        </TermInfo>
      </Terms>
    </n079a083db6b4cf4a00eb1d43a4bf1b0>
    <UK_x0020__x002d__x0020_SC xmlns="ea38cbdb-2161-4ea5-a39b-97731b15e13f">false</UK_x0020__x002d__x0020_SC>
    <TaxCatchAll xmlns="6492c5b1-a016-46a0-aead-28849070ceac">
      <Value>94</Value>
      <Value>96</Value>
    </TaxCatchAll>
    <gb8b0b1be90d44fe9205b471e1b03735 xmlns="6492c5b1-a016-46a0-aead-28849070ceac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Requirements Gathering</TermName>
          <TermId xmlns="http://schemas.microsoft.com/office/infopath/2007/PartnerControls">8fab24c4-149d-4a9b-a95b-0b8476a9d21d</TermId>
        </TermInfo>
      </Terms>
    </gb8b0b1be90d44fe9205b471e1b03735>
    <Resume_x0020_Checklist_x0020_Validated xmlns="ea38cbdb-2161-4ea5-a39b-97731b15e13f">true</Resume_x0020_Checklist_x0020_Validated>
    <tempUserID xmlns="ea38cbdb-2161-4ea5-a39b-97731b15e13f">i:0#.f|membership|anitap@mastek.com</tempUserID>
    <Designation xmlns="6492c5b1-a016-46a0-aead-28849070ceac">Associate Business Consultant</Designation>
    <Manager xmlns="6492c5b1-a016-46a0-aead-28849070ceac">
      <UserInfo>
        <DisplayName>Faheem A Siddiqui</DisplayName>
        <AccountId>628</AccountId>
        <AccountType/>
      </UserInfo>
    </Manager>
    <Last_x0020_Updated xmlns="6492c5b1-a016-46a0-aead-28849070ceac">2019-07-25T15:33:40+00:00</Last_x0020_Updated>
    <TaxKeywordTaxHTField xmlns="6492c5b1-a016-46a0-aead-28849070ceac">
      <Terms xmlns="http://schemas.microsoft.com/office/infopath/2007/PartnerControls"/>
    </TaxKeywordTaxHTField>
    <OnTalentMgmt xmlns="6492c5b1-a016-46a0-aead-28849070ceac">Yes</OnTalentMgmt>
    <Unit xmlns="6492c5b1-a016-46a0-aead-28849070ceac">SL - Application Support &amp; Maintenance</Unit>
    <Employee_x0020_Name xmlns="6492c5b1-a016-46a0-aead-28849070ceac">Anita Sanjeev Pol</Employee_x0020_Name>
    <WBS xmlns="6492c5b1-a016-46a0-aead-28849070ceac" xsi:nil="true"/>
    <Employee xmlns="6492c5b1-a016-46a0-aead-28849070ceac">
      <UserInfo>
        <DisplayName>Anita S. Pol</DisplayName>
        <AccountId>82</AccountId>
        <AccountType/>
      </UserInfo>
    </Employee>
    <Grade xmlns="6492c5b1-a016-46a0-aead-28849070ceac">08</Grade>
    <Employee_x0020_Number xmlns="6492c5b1-a016-46a0-aead-28849070ceac">5069</Employee_x0020_Number>
    <UserId xmlns="6492c5b1-a016-46a0-aead-28849070ceac">anitap</UserI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721383-709C-4F14-8817-C988A1F8EE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2c5b1-a016-46a0-aead-28849070ceac"/>
    <ds:schemaRef ds:uri="ea38cbdb-2161-4ea5-a39b-97731b15e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CAAB28-C603-4896-AC1D-9FAC07EA4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34372B-B451-4872-B156-4D38E19E2535}">
  <ds:schemaRefs>
    <ds:schemaRef ds:uri="http://schemas.microsoft.com/office/2006/metadata/properties"/>
    <ds:schemaRef ds:uri="http://schemas.microsoft.com/office/infopath/2007/PartnerControls"/>
    <ds:schemaRef ds:uri="ea38cbdb-2161-4ea5-a39b-97731b15e13f"/>
    <ds:schemaRef ds:uri="6492c5b1-a016-46a0-aead-28849070ceac"/>
  </ds:schemaRefs>
</ds:datastoreItem>
</file>

<file path=customXml/itemProps4.xml><?xml version="1.0" encoding="utf-8"?>
<ds:datastoreItem xmlns:ds="http://schemas.openxmlformats.org/officeDocument/2006/customXml" ds:itemID="{2D32A448-F5A1-44C8-9D89-60494C8FDB9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Three Page Profile Template</ap:Template>
  <ap:Application>Microsoft Word for the web</ap:Application>
  <ap:DocSecurity>0</ap:DocSecurity>
  <ap:ScaleCrop>false</ap:ScaleCrop>
  <ap:Company>Mastek Ltd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Three Page Profile</dc:title>
  <dc:subject>Mastekeers Resume</dc:subject>
  <dc:creator>Faheem A Siddiqui</dc:creator>
  <lastModifiedBy>Ankit Joshi</lastModifiedBy>
  <revision>42</revision>
  <lastPrinted>2025-05-07T10:36:00.0000000Z</lastPrinted>
  <dcterms:created xsi:type="dcterms:W3CDTF">2023-05-23T11:39:00.0000000Z</dcterms:created>
  <dcterms:modified xsi:type="dcterms:W3CDTF">2026-03-31T11:07:43.9831949Z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0x010100092C1CAFAD4FF74385A95A2ABC9B22380050605FFF9E678544896F1E4C466F7DF1</vt:lpwstr>
  </property>
  <property fmtid="{D5CDD505-2E9C-101B-9397-08002B2CF9AE}" pid="3" name="TaxKeyword">
    <vt:lpwstr/>
  </property>
  <property fmtid="{D5CDD505-2E9C-101B-9397-08002B2CF9AE}" pid="4" name="Designation0">
    <vt:lpwstr>Associate Business Consultant</vt:lpwstr>
  </property>
  <property fmtid="{D5CDD505-2E9C-101B-9397-08002B2CF9AE}" pid="5" name="Employee Name0">
    <vt:lpwstr>Anita Sanjeev Pol</vt:lpwstr>
  </property>
  <property fmtid="{D5CDD505-2E9C-101B-9397-08002B2CF9AE}" pid="6" name="Grade">
    <vt:lpwstr>08</vt:lpwstr>
  </property>
  <property fmtid="{D5CDD505-2E9C-101B-9397-08002B2CF9AE}" pid="7" name="Employee Number0">
    <vt:r8>5069</vt:r8>
  </property>
  <property fmtid="{D5CDD505-2E9C-101B-9397-08002B2CF9AE}" pid="8" name="TaxKeywordTaxHTField">
    <vt:lpwstr/>
  </property>
  <property fmtid="{D5CDD505-2E9C-101B-9397-08002B2CF9AE}" pid="9" name="Unit0">
    <vt:lpwstr>SL - Application Support &amp; Maintenance</vt:lpwstr>
  </property>
  <property fmtid="{D5CDD505-2E9C-101B-9397-08002B2CF9AE}" pid="10" name="Employee0">
    <vt:lpwstr>82</vt:lpwstr>
  </property>
  <property fmtid="{D5CDD505-2E9C-101B-9397-08002B2CF9AE}" pid="11" name="UserId0">
    <vt:lpwstr>anitap</vt:lpwstr>
  </property>
  <property fmtid="{D5CDD505-2E9C-101B-9397-08002B2CF9AE}" pid="12" name="Profiles Primary Skills">
    <vt:lpwstr>96;#Business Analysis|d7cf2332-2c79-4159-9e5b-92dde483247a</vt:lpwstr>
  </property>
  <property fmtid="{D5CDD505-2E9C-101B-9397-08002B2CF9AE}" pid="13" name="WorkflowChangePath">
    <vt:lpwstr>9a4866f3-48a6-42cc-9e00-3f5b5e5b0b0e,5;9a4866f3-48a6-42cc-9e00-3f5b5e5b0b0e,7;9a4866f3-48a6-42cc-9e00-3f5b5e5b0b0e,7;9a4866f3-48a6-42cc-9e00-3f5b5e5b0b0e,7;9a4866f3-48a6-42cc-9e00-3f5b5e5b0b0e,7;9a4866f3-48a6-42cc-9e00-3f5b5e5b0b0e,7;35ad5113-5bd9-48d4-ba</vt:lpwstr>
  </property>
  <property fmtid="{D5CDD505-2E9C-101B-9397-08002B2CF9AE}" pid="14" name="OnTalentMgmt">
    <vt:lpwstr>Yes</vt:lpwstr>
  </property>
  <property fmtid="{D5CDD505-2E9C-101B-9397-08002B2CF9AE}" pid="15" name="Profiles Secondary Skills">
    <vt:lpwstr>94;#Requirements Gathering|8fab24c4-149d-4a9b-a95b-0b8476a9d21d</vt:lpwstr>
  </property>
  <property fmtid="{D5CDD505-2E9C-101B-9397-08002B2CF9AE}" pid="16" name="Last Updated0">
    <vt:filetime>2019-07-10T13:17:52Z</vt:filetime>
  </property>
  <property fmtid="{D5CDD505-2E9C-101B-9397-08002B2CF9AE}" pid="17" name="Manager">
    <vt:lpwstr>628</vt:lpwstr>
  </property>
  <property fmtid="{D5CDD505-2E9C-101B-9397-08002B2CF9AE}" pid="18" name="WBS">
    <vt:lpwstr/>
  </property>
</Properties>
</file>